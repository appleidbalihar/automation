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5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B4458" w:rsidR="00A77F22" w:rsidP="007F50D5" w:rsidRDefault="00017E25" w14:paraId="7B939937" w14:textId="1B2C522F">
      <w:pPr>
        <w:pStyle w:val="Sub-title"/>
      </w:pPr>
      <w:r w:rsidRPr="00017E25">
        <w:rPr>
          <w:rFonts w:ascii="Nokia Pure Headline Light" w:hAnsi="Nokia Pure Headline Light" w:eastAsia="Nokia Pure Text Light" w:cs="Arial"/>
          <w:sz w:val="56"/>
          <w:szCs w:val="56"/>
        </w:rPr>
        <w:t>Telus</w:t>
      </w:r>
      <w:r w:rsidR="00305398">
        <w:rPr>
          <w:rFonts w:ascii="Nokia Pure Headline Light" w:hAnsi="Nokia Pure Headline Light" w:eastAsia="Nokia Pure Text Light" w:cs="Arial"/>
          <w:sz w:val="56"/>
          <w:szCs w:val="56"/>
        </w:rPr>
        <w:t xml:space="preserve"> </w:t>
      </w:r>
      <w:r w:rsidRPr="00017E25">
        <w:rPr>
          <w:rFonts w:ascii="Nokia Pure Headline Light" w:hAnsi="Nokia Pure Headline Light" w:eastAsia="Nokia Pure Text Light" w:cs="Arial"/>
          <w:sz w:val="56"/>
          <w:szCs w:val="56"/>
        </w:rPr>
        <w:t>UIV</w:t>
      </w:r>
      <w:r w:rsidR="00305398">
        <w:rPr>
          <w:rFonts w:ascii="Nokia Pure Headline Light" w:hAnsi="Nokia Pure Headline Light" w:eastAsia="Nokia Pure Text Light" w:cs="Arial"/>
          <w:sz w:val="56"/>
          <w:szCs w:val="56"/>
        </w:rPr>
        <w:t xml:space="preserve"> </w:t>
      </w:r>
      <w:r w:rsidRPr="00017E25" w:rsidR="00305398">
        <w:rPr>
          <w:rFonts w:ascii="Nokia Pure Headline Light" w:hAnsi="Nokia Pure Headline Light" w:eastAsia="Nokia Pure Text Light" w:cs="Arial"/>
          <w:sz w:val="56"/>
          <w:szCs w:val="56"/>
        </w:rPr>
        <w:t>NOrC</w:t>
      </w:r>
      <w:r w:rsidRPr="00017E25">
        <w:rPr>
          <w:rFonts w:ascii="Nokia Pure Headline Light" w:hAnsi="Nokia Pure Headline Light" w:eastAsia="Nokia Pure Text Light" w:cs="Arial"/>
          <w:sz w:val="56"/>
          <w:szCs w:val="56"/>
        </w:rPr>
        <w:t xml:space="preserve"> Backup</w:t>
      </w:r>
      <w:r w:rsidR="00305398">
        <w:rPr>
          <w:rFonts w:ascii="Nokia Pure Headline Light" w:hAnsi="Nokia Pure Headline Light" w:eastAsia="Nokia Pure Text Light" w:cs="Arial"/>
          <w:sz w:val="56"/>
          <w:szCs w:val="56"/>
        </w:rPr>
        <w:t xml:space="preserve"> </w:t>
      </w:r>
      <w:r w:rsidRPr="00017E25">
        <w:rPr>
          <w:rFonts w:ascii="Nokia Pure Headline Light" w:hAnsi="Nokia Pure Headline Light" w:eastAsia="Nokia Pure Text Light" w:cs="Arial"/>
          <w:sz w:val="56"/>
          <w:szCs w:val="56"/>
        </w:rPr>
        <w:t>Restore MOP</w:t>
      </w:r>
    </w:p>
    <w:tbl>
      <w:tblPr>
        <w:tblStyle w:val="GridTable5Dark-Accent2"/>
        <w:tblW w:w="5000" w:type="pct"/>
        <w:tblLook w:val="04A0" w:firstRow="1" w:lastRow="0" w:firstColumn="1" w:lastColumn="0" w:noHBand="0" w:noVBand="1"/>
      </w:tblPr>
      <w:tblGrid>
        <w:gridCol w:w="2881"/>
        <w:gridCol w:w="7081"/>
      </w:tblGrid>
      <w:tr w:rsidRPr="00C20E21" w:rsidR="0070402C" w14:paraId="4F28775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pct"/>
          </w:tcPr>
          <w:p w:rsidRPr="00CF4CD3" w:rsidR="0070402C" w:rsidP="009422E2" w:rsidRDefault="0070402C" w14:paraId="6A79748C" w14:textId="77777777">
            <w:pPr>
              <w:rPr>
                <w:strike/>
                <w:color w:val="FFFFFF" w:themeColor="background1"/>
              </w:rPr>
            </w:pPr>
            <w:r w:rsidRPr="00CF4CD3">
              <w:rPr>
                <w:color w:val="FFFFFF" w:themeColor="background1"/>
              </w:rPr>
              <w:t>Document Control Item</w:t>
            </w:r>
          </w:p>
        </w:tc>
        <w:tc>
          <w:tcPr>
            <w:tcW w:w="3554" w:type="pct"/>
          </w:tcPr>
          <w:p w:rsidRPr="00CF4CD3" w:rsidR="0070402C" w:rsidP="009422E2" w:rsidRDefault="0070402C" w14:paraId="50790E5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CF4CD3">
              <w:rPr>
                <w:color w:val="FFFFFF" w:themeColor="background1"/>
              </w:rPr>
              <w:t>Information</w:t>
            </w:r>
          </w:p>
        </w:tc>
      </w:tr>
      <w:tr w:rsidRPr="00C20E21" w:rsidR="0070402C" w14:paraId="329A7F7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pct"/>
          </w:tcPr>
          <w:p w:rsidRPr="00C20E21" w:rsidR="0070402C" w:rsidP="009422E2" w:rsidRDefault="0070402C" w14:paraId="5E7682D1" w14:textId="77777777">
            <w:r w:rsidRPr="00C20E21">
              <w:t>Author</w:t>
            </w:r>
          </w:p>
        </w:tc>
        <w:tc>
          <w:tcPr>
            <w:tcW w:w="3554" w:type="pct"/>
          </w:tcPr>
          <w:p w:rsidR="0070402C" w:rsidP="009422E2" w:rsidRDefault="0070402C" w14:paraId="038579B3" w14:textId="3B7AE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Venkata Sudhakar/Abdul Khaliq</w:t>
            </w:r>
          </w:p>
        </w:tc>
      </w:tr>
      <w:tr w:rsidRPr="00C20E21" w:rsidR="0070402C" w14:paraId="09CE0805" w14:textId="77777777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pct"/>
          </w:tcPr>
          <w:p w:rsidRPr="00C20E21" w:rsidR="0070402C" w:rsidP="009422E2" w:rsidRDefault="0070402C" w14:paraId="6C192EAE" w14:textId="77777777">
            <w:r w:rsidRPr="00C20E21">
              <w:t>Owner</w:t>
            </w:r>
          </w:p>
        </w:tc>
        <w:tc>
          <w:tcPr>
            <w:tcW w:w="3554" w:type="pct"/>
          </w:tcPr>
          <w:p w:rsidRPr="00C20E21" w:rsidR="0070402C" w:rsidP="009422E2" w:rsidRDefault="0070402C" w14:paraId="1D20AE5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Siva Bodicherla</w:t>
            </w:r>
          </w:p>
        </w:tc>
      </w:tr>
      <w:tr w:rsidRPr="00C20E21" w:rsidR="0070402C" w14:paraId="192B507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pct"/>
          </w:tcPr>
          <w:p w:rsidRPr="00C20E21" w:rsidR="0070402C" w:rsidP="009422E2" w:rsidRDefault="0070402C" w14:paraId="40166050" w14:textId="77777777">
            <w:r w:rsidRPr="00C20E21">
              <w:t>Approver</w:t>
            </w:r>
          </w:p>
        </w:tc>
        <w:tc>
          <w:tcPr>
            <w:tcW w:w="3554" w:type="pct"/>
          </w:tcPr>
          <w:p w:rsidRPr="00C20E21" w:rsidR="0070402C" w:rsidP="009422E2" w:rsidRDefault="0070402C" w14:paraId="3579B54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Siva Bodicherla</w:t>
            </w:r>
          </w:p>
        </w:tc>
      </w:tr>
      <w:tr w:rsidRPr="00C20E21" w:rsidR="0070402C" w14:paraId="27D7102C" w14:textId="77777777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pct"/>
          </w:tcPr>
          <w:p w:rsidRPr="00C20E21" w:rsidR="0070402C" w:rsidP="009422E2" w:rsidRDefault="0070402C" w14:paraId="2DB999A7" w14:textId="77777777">
            <w:r w:rsidRPr="00C20E21">
              <w:t>Organization</w:t>
            </w:r>
          </w:p>
        </w:tc>
        <w:tc>
          <w:tcPr>
            <w:tcW w:w="3554" w:type="pct"/>
          </w:tcPr>
          <w:p w:rsidRPr="00C20E21" w:rsidR="0070402C" w:rsidP="009422E2" w:rsidRDefault="0070402C" w14:paraId="444861A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0E21">
              <w:t>N</w:t>
            </w:r>
            <w:r>
              <w:t>OKIA</w:t>
            </w:r>
          </w:p>
        </w:tc>
      </w:tr>
      <w:tr w:rsidRPr="00C20E21" w:rsidR="0070402C" w14:paraId="4B849B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pct"/>
          </w:tcPr>
          <w:p w:rsidRPr="00C20E21" w:rsidR="0070402C" w:rsidP="009422E2" w:rsidRDefault="0070402C" w14:paraId="00942CEC" w14:textId="77777777">
            <w:r w:rsidRPr="00C20E21">
              <w:t>Document type</w:t>
            </w:r>
          </w:p>
        </w:tc>
        <w:tc>
          <w:tcPr>
            <w:tcW w:w="3554" w:type="pct"/>
          </w:tcPr>
          <w:p w:rsidRPr="00C20E21" w:rsidR="0070402C" w:rsidP="009422E2" w:rsidRDefault="0070402C" w14:paraId="4F8C116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 (MOP)</w:t>
            </w:r>
          </w:p>
        </w:tc>
      </w:tr>
      <w:tr w:rsidRPr="00C20E21" w:rsidR="0070402C" w14:paraId="180037B9" w14:textId="77777777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pct"/>
          </w:tcPr>
          <w:p w:rsidRPr="00C20E21" w:rsidR="0070402C" w:rsidP="009422E2" w:rsidRDefault="0070402C" w14:paraId="393CFF9D" w14:textId="77777777">
            <w:r w:rsidRPr="00C20E21">
              <w:t>Document version</w:t>
            </w:r>
          </w:p>
        </w:tc>
        <w:tc>
          <w:tcPr>
            <w:tcW w:w="3554" w:type="pct"/>
          </w:tcPr>
          <w:p w:rsidRPr="00C20E21" w:rsidR="0070402C" w:rsidP="009422E2" w:rsidRDefault="00C07DF6" w14:paraId="74270538" w14:textId="09584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V0.2</w:t>
            </w:r>
          </w:p>
        </w:tc>
      </w:tr>
      <w:tr w:rsidRPr="00C20E21" w:rsidR="0070402C" w14:paraId="6AE5D53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pct"/>
          </w:tcPr>
          <w:p w:rsidRPr="00C20E21" w:rsidR="0070402C" w:rsidP="009422E2" w:rsidRDefault="0070402C" w14:paraId="3DF19D40" w14:textId="327FB975">
            <w:r>
              <w:t>Document Location</w:t>
            </w:r>
          </w:p>
        </w:tc>
        <w:tc>
          <w:tcPr>
            <w:tcW w:w="3554" w:type="pct"/>
          </w:tcPr>
          <w:p w:rsidR="0070402C" w:rsidP="009422E2" w:rsidRDefault="0070402C" w14:paraId="792A680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FD0D9E" w:rsidP="007F50D5" w:rsidRDefault="00FD0D9E" w14:paraId="15D15939" w14:textId="77777777"/>
    <w:p w:rsidR="00FD0D9E" w:rsidP="00FD0D9E" w:rsidRDefault="00FD0D9E" w14:paraId="1B58A791" w14:textId="77777777">
      <w:pPr>
        <w:pStyle w:val="Heading1"/>
        <w:numPr>
          <w:ilvl w:val="0"/>
          <w:numId w:val="0"/>
        </w:numPr>
        <w:ind w:left="851" w:hanging="851"/>
      </w:pPr>
      <w:bookmarkStart w:name="_Toc226656148" w:id="0"/>
      <w:r>
        <w:t>Change history</w:t>
      </w:r>
      <w:bookmarkEnd w:id="0"/>
    </w:p>
    <w:tbl>
      <w:tblPr>
        <w:tblStyle w:val="GridTable4-Accent2"/>
        <w:tblW w:w="10294" w:type="dxa"/>
        <w:tblLayout w:type="fixed"/>
        <w:tblLook w:val="04A0" w:firstRow="1" w:lastRow="0" w:firstColumn="1" w:lastColumn="0" w:noHBand="0" w:noVBand="1"/>
      </w:tblPr>
      <w:tblGrid>
        <w:gridCol w:w="454"/>
        <w:gridCol w:w="959"/>
        <w:gridCol w:w="992"/>
        <w:gridCol w:w="918"/>
        <w:gridCol w:w="1074"/>
        <w:gridCol w:w="985"/>
        <w:gridCol w:w="850"/>
        <w:gridCol w:w="1000"/>
        <w:gridCol w:w="1134"/>
        <w:gridCol w:w="1928"/>
      </w:tblGrid>
      <w:tr w:rsidRPr="00C20E21" w:rsidR="00FF09D7" w:rsidTr="00E365DC" w14:paraId="212F55B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Pr="00BF5D9E" w:rsidR="00FD0D9E" w:rsidRDefault="00FD0D9E" w14:paraId="33212092" w14:textId="77777777">
            <w:pPr>
              <w:pStyle w:val="Tableheader-Text"/>
              <w:rPr>
                <w:color w:val="FFFFFF" w:themeColor="background1"/>
              </w:rPr>
            </w:pPr>
            <w:r w:rsidRPr="00BF5D9E">
              <w:rPr>
                <w:color w:val="FFFFFF" w:themeColor="background1"/>
              </w:rPr>
              <w:t>Ver</w:t>
            </w:r>
          </w:p>
        </w:tc>
        <w:tc>
          <w:tcPr>
            <w:tcW w:w="959" w:type="dxa"/>
          </w:tcPr>
          <w:p w:rsidRPr="00BF5D9E" w:rsidR="00FD0D9E" w:rsidRDefault="00FD0D9E" w14:paraId="18EB520A" w14:textId="77777777">
            <w:pPr>
              <w:pStyle w:val="Tableheader-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BF5D9E">
              <w:rPr>
                <w:color w:val="FFFFFF" w:themeColor="background1"/>
              </w:rPr>
              <w:t>Status</w:t>
            </w:r>
          </w:p>
        </w:tc>
        <w:tc>
          <w:tcPr>
            <w:tcW w:w="992" w:type="dxa"/>
          </w:tcPr>
          <w:p w:rsidRPr="00BF5D9E" w:rsidR="00FD0D9E" w:rsidRDefault="00FD0D9E" w14:paraId="16B70AAC" w14:textId="77777777">
            <w:pPr>
              <w:pStyle w:val="Tableheader-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BF5D9E">
              <w:rPr>
                <w:color w:val="FFFFFF" w:themeColor="background1"/>
              </w:rPr>
              <w:t>Date</w:t>
            </w:r>
          </w:p>
        </w:tc>
        <w:tc>
          <w:tcPr>
            <w:tcW w:w="918" w:type="dxa"/>
          </w:tcPr>
          <w:p w:rsidRPr="00BF5D9E" w:rsidR="00FD0D9E" w:rsidRDefault="00FD0D9E" w14:paraId="07213571" w14:textId="77777777">
            <w:pPr>
              <w:pStyle w:val="Tableheader-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BF5D9E">
              <w:rPr>
                <w:color w:val="FFFFFF" w:themeColor="background1"/>
              </w:rPr>
              <w:t>Author</w:t>
            </w:r>
          </w:p>
        </w:tc>
        <w:tc>
          <w:tcPr>
            <w:tcW w:w="1074" w:type="dxa"/>
          </w:tcPr>
          <w:p w:rsidRPr="00BF5D9E" w:rsidR="00FD0D9E" w:rsidRDefault="00FD0D9E" w14:paraId="200BD212" w14:textId="77777777">
            <w:pPr>
              <w:pStyle w:val="Tableheader-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BF5D9E">
              <w:rPr>
                <w:color w:val="FFFFFF" w:themeColor="background1"/>
              </w:rPr>
              <w:t>Owner</w:t>
            </w:r>
          </w:p>
        </w:tc>
        <w:tc>
          <w:tcPr>
            <w:tcW w:w="985" w:type="dxa"/>
          </w:tcPr>
          <w:p w:rsidRPr="00BF5D9E" w:rsidR="00FD0D9E" w:rsidRDefault="00FD0D9E" w14:paraId="0086C1DA" w14:textId="77777777">
            <w:pPr>
              <w:pStyle w:val="Tableheader-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BF5D9E">
              <w:rPr>
                <w:color w:val="FFFFFF" w:themeColor="background1"/>
              </w:rPr>
              <w:t>Reviewed by</w:t>
            </w:r>
          </w:p>
        </w:tc>
        <w:tc>
          <w:tcPr>
            <w:tcW w:w="850" w:type="dxa"/>
          </w:tcPr>
          <w:p w:rsidRPr="00BF5D9E" w:rsidR="00FD0D9E" w:rsidRDefault="00FD0D9E" w14:paraId="4CC77C58" w14:textId="77777777">
            <w:pPr>
              <w:pStyle w:val="Tableheader-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BF5D9E">
              <w:rPr>
                <w:color w:val="FFFFFF" w:themeColor="background1"/>
              </w:rPr>
              <w:t>Reviewed date</w:t>
            </w:r>
          </w:p>
        </w:tc>
        <w:tc>
          <w:tcPr>
            <w:tcW w:w="1000" w:type="dxa"/>
          </w:tcPr>
          <w:p w:rsidRPr="00BF5D9E" w:rsidR="00FD0D9E" w:rsidRDefault="00FD0D9E" w14:paraId="1BFA25FF" w14:textId="77777777">
            <w:pPr>
              <w:pStyle w:val="Tableheader-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BF5D9E">
              <w:rPr>
                <w:color w:val="FFFFFF" w:themeColor="background1"/>
              </w:rPr>
              <w:t>Approver</w:t>
            </w:r>
          </w:p>
        </w:tc>
        <w:tc>
          <w:tcPr>
            <w:tcW w:w="1134" w:type="dxa"/>
          </w:tcPr>
          <w:p w:rsidRPr="00BF5D9E" w:rsidR="00FD0D9E" w:rsidRDefault="00FD0D9E" w14:paraId="66906766" w14:textId="77777777">
            <w:pPr>
              <w:pStyle w:val="Tableheader-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BF5D9E">
              <w:rPr>
                <w:color w:val="FFFFFF" w:themeColor="background1"/>
              </w:rPr>
              <w:t>Approval date</w:t>
            </w:r>
          </w:p>
        </w:tc>
        <w:tc>
          <w:tcPr>
            <w:tcW w:w="1928" w:type="dxa"/>
          </w:tcPr>
          <w:p w:rsidRPr="00BF5D9E" w:rsidR="00FD0D9E" w:rsidRDefault="00FD0D9E" w14:paraId="4CDBA3FF" w14:textId="77777777">
            <w:pPr>
              <w:pStyle w:val="Tableheader-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BF5D9E">
              <w:rPr>
                <w:color w:val="FFFFFF" w:themeColor="background1"/>
              </w:rPr>
              <w:t>Description of changes</w:t>
            </w:r>
          </w:p>
        </w:tc>
      </w:tr>
      <w:tr w:rsidRPr="00C20E21" w:rsidR="00FF09D7" w:rsidTr="00E365DC" w14:paraId="611E9E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Pr="00C20E21" w:rsidR="00FD0D9E" w:rsidRDefault="00FD0D9E" w14:paraId="2FF80C6C" w14:textId="77777777">
            <w:pPr>
              <w:pStyle w:val="Tablebodytext"/>
              <w:rPr>
                <w:sz w:val="16"/>
                <w:szCs w:val="16"/>
              </w:rPr>
            </w:pPr>
            <w:r w:rsidRPr="00C20E21">
              <w:rPr>
                <w:sz w:val="16"/>
                <w:szCs w:val="16"/>
              </w:rPr>
              <w:t>0.1</w:t>
            </w:r>
          </w:p>
        </w:tc>
        <w:tc>
          <w:tcPr>
            <w:tcW w:w="959" w:type="dxa"/>
          </w:tcPr>
          <w:p w:rsidRPr="00C20E21" w:rsidR="00FD0D9E" w:rsidRDefault="00FD0D9E" w14:paraId="5A0154E3" w14:textId="77777777">
            <w:pPr>
              <w:pStyle w:val="Table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20E21">
              <w:rPr>
                <w:sz w:val="16"/>
                <w:szCs w:val="16"/>
              </w:rPr>
              <w:t>Draft</w:t>
            </w:r>
          </w:p>
        </w:tc>
        <w:tc>
          <w:tcPr>
            <w:tcW w:w="992" w:type="dxa"/>
          </w:tcPr>
          <w:p w:rsidRPr="00C20E21" w:rsidR="00FD0D9E" w:rsidRDefault="00FD0D9E" w14:paraId="00227783" w14:textId="3237662E">
            <w:pPr>
              <w:pStyle w:val="Table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202</w:t>
            </w:r>
            <w:r w:rsidR="00017E25">
              <w:rPr>
                <w:sz w:val="16"/>
                <w:szCs w:val="16"/>
              </w:rPr>
              <w:t>6</w:t>
            </w:r>
            <w:r>
              <w:rPr>
                <w:sz w:val="16"/>
                <w:szCs w:val="16"/>
              </w:rPr>
              <w:t>-</w:t>
            </w:r>
            <w:r w:rsidR="00017E25">
              <w:rPr>
                <w:sz w:val="16"/>
                <w:szCs w:val="16"/>
              </w:rPr>
              <w:t>04</w:t>
            </w:r>
            <w:r>
              <w:rPr>
                <w:sz w:val="16"/>
                <w:szCs w:val="16"/>
              </w:rPr>
              <w:t>-</w:t>
            </w:r>
            <w:r w:rsidR="00A245E0">
              <w:rPr>
                <w:sz w:val="16"/>
                <w:szCs w:val="16"/>
              </w:rPr>
              <w:t>0</w:t>
            </w:r>
            <w:r w:rsidR="0053563F">
              <w:rPr>
                <w:sz w:val="16"/>
                <w:szCs w:val="16"/>
              </w:rPr>
              <w:t>3</w:t>
            </w:r>
          </w:p>
        </w:tc>
        <w:tc>
          <w:tcPr>
            <w:tcW w:w="918" w:type="dxa"/>
          </w:tcPr>
          <w:p w:rsidRPr="00C20E21" w:rsidR="00FD0D9E" w:rsidRDefault="00017E25" w14:paraId="454F9769" w14:textId="0511EAD2">
            <w:pPr>
              <w:pStyle w:val="Table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Venkata </w:t>
            </w:r>
            <w:r w:rsidR="00A245E0">
              <w:rPr>
                <w:sz w:val="16"/>
                <w:szCs w:val="16"/>
              </w:rPr>
              <w:t>Sudhakar</w:t>
            </w:r>
            <w:r>
              <w:rPr>
                <w:sz w:val="16"/>
                <w:szCs w:val="16"/>
              </w:rPr>
              <w:t>/Abdul Khaliq</w:t>
            </w:r>
          </w:p>
        </w:tc>
        <w:tc>
          <w:tcPr>
            <w:tcW w:w="1074" w:type="dxa"/>
          </w:tcPr>
          <w:p w:rsidRPr="00C20E21" w:rsidR="00FD0D9E" w:rsidRDefault="00FD0D9E" w14:paraId="1970612E" w14:textId="77777777">
            <w:pPr>
              <w:pStyle w:val="Table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Siva Bodicherla</w:t>
            </w:r>
          </w:p>
        </w:tc>
        <w:tc>
          <w:tcPr>
            <w:tcW w:w="985" w:type="dxa"/>
          </w:tcPr>
          <w:p w:rsidRPr="00C20E21" w:rsidR="00FD0D9E" w:rsidRDefault="00FD0D9E" w14:paraId="074CCEE6" w14:textId="77777777">
            <w:pPr>
              <w:pStyle w:val="Table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Siva Bodicherla</w:t>
            </w:r>
          </w:p>
        </w:tc>
        <w:tc>
          <w:tcPr>
            <w:tcW w:w="850" w:type="dxa"/>
          </w:tcPr>
          <w:p w:rsidRPr="00C20E21" w:rsidR="00FD0D9E" w:rsidRDefault="00FD0D9E" w14:paraId="28A9EEF9" w14:textId="404AEB63">
            <w:pPr>
              <w:pStyle w:val="Table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00" w:type="dxa"/>
          </w:tcPr>
          <w:p w:rsidRPr="00C20E21" w:rsidR="00FD0D9E" w:rsidRDefault="00FD0D9E" w14:paraId="1A41A0C0" w14:textId="7B9D0AE4">
            <w:pPr>
              <w:pStyle w:val="Table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:rsidRPr="00C20E21" w:rsidR="00FD0D9E" w:rsidRDefault="00FD0D9E" w14:paraId="62C09481" w14:textId="15351C98">
            <w:pPr>
              <w:pStyle w:val="Table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928" w:type="dxa"/>
          </w:tcPr>
          <w:p w:rsidRPr="00C20E21" w:rsidR="00FD0D9E" w:rsidRDefault="00017E25" w14:paraId="110DFFE5" w14:textId="0F0AEEF6">
            <w:pPr>
              <w:pStyle w:val="Table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Backup and restore on preprod</w:t>
            </w:r>
          </w:p>
        </w:tc>
      </w:tr>
      <w:tr w:rsidRPr="00C20E21" w:rsidR="0053563F" w:rsidTr="00E365DC" w14:paraId="4398FB4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Pr="00C20E21" w:rsidR="0053563F" w:rsidP="0053563F" w:rsidRDefault="0053563F" w14:paraId="6EABCCF5" w14:textId="77777777">
            <w:pPr>
              <w:pStyle w:val="Tablebodytext"/>
              <w:rPr>
                <w:sz w:val="16"/>
                <w:szCs w:val="16"/>
              </w:rPr>
            </w:pPr>
            <w:r w:rsidRPr="00C20E21">
              <w:rPr>
                <w:sz w:val="16"/>
                <w:szCs w:val="16"/>
              </w:rPr>
              <w:t>0.2</w:t>
            </w:r>
          </w:p>
        </w:tc>
        <w:tc>
          <w:tcPr>
            <w:tcW w:w="959" w:type="dxa"/>
          </w:tcPr>
          <w:p w:rsidRPr="00C20E21" w:rsidR="0053563F" w:rsidP="0053563F" w:rsidRDefault="0053563F" w14:paraId="4FE2BCCD" w14:textId="77777777">
            <w:pPr>
              <w:pStyle w:val="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20E21">
              <w:rPr>
                <w:sz w:val="16"/>
                <w:szCs w:val="16"/>
              </w:rPr>
              <w:t>Draft</w:t>
            </w:r>
          </w:p>
        </w:tc>
        <w:tc>
          <w:tcPr>
            <w:tcW w:w="992" w:type="dxa"/>
          </w:tcPr>
          <w:p w:rsidRPr="00C20E21" w:rsidR="0053563F" w:rsidP="0053563F" w:rsidRDefault="0053563F" w14:paraId="4871F098" w14:textId="6D370E37">
            <w:pPr>
              <w:pStyle w:val="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2026-04-07</w:t>
            </w:r>
          </w:p>
        </w:tc>
        <w:tc>
          <w:tcPr>
            <w:tcW w:w="918" w:type="dxa"/>
          </w:tcPr>
          <w:p w:rsidRPr="00C20E21" w:rsidR="0053563F" w:rsidP="0053563F" w:rsidRDefault="0053563F" w14:paraId="5627D52E" w14:textId="72B56AF9">
            <w:pPr>
              <w:pStyle w:val="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Venkata Sudhakar/Abdul Khaliq</w:t>
            </w:r>
          </w:p>
        </w:tc>
        <w:tc>
          <w:tcPr>
            <w:tcW w:w="1074" w:type="dxa"/>
          </w:tcPr>
          <w:p w:rsidRPr="00C20E21" w:rsidR="0053563F" w:rsidP="0053563F" w:rsidRDefault="0053563F" w14:paraId="512A1702" w14:textId="0A10AE5E">
            <w:pPr>
              <w:pStyle w:val="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Siva Bodicherla</w:t>
            </w:r>
          </w:p>
        </w:tc>
        <w:tc>
          <w:tcPr>
            <w:tcW w:w="985" w:type="dxa"/>
          </w:tcPr>
          <w:p w:rsidRPr="00C20E21" w:rsidR="0053563F" w:rsidP="0053563F" w:rsidRDefault="0053563F" w14:paraId="56C184A3" w14:textId="7A49AC01">
            <w:pPr>
              <w:pStyle w:val="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Siva Bodicherla</w:t>
            </w:r>
          </w:p>
        </w:tc>
        <w:tc>
          <w:tcPr>
            <w:tcW w:w="850" w:type="dxa"/>
          </w:tcPr>
          <w:p w:rsidRPr="00C20E21" w:rsidR="0053563F" w:rsidP="0053563F" w:rsidRDefault="0053563F" w14:paraId="590A440B" w14:textId="7758A616">
            <w:pPr>
              <w:pStyle w:val="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00" w:type="dxa"/>
          </w:tcPr>
          <w:p w:rsidRPr="00C20E21" w:rsidR="0053563F" w:rsidP="0053563F" w:rsidRDefault="0053563F" w14:paraId="79E14A3C" w14:textId="58936E66">
            <w:pPr>
              <w:pStyle w:val="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Siva Bodicherla</w:t>
            </w:r>
          </w:p>
        </w:tc>
        <w:tc>
          <w:tcPr>
            <w:tcW w:w="1134" w:type="dxa"/>
          </w:tcPr>
          <w:p w:rsidRPr="00C20E21" w:rsidR="0053563F" w:rsidP="0053563F" w:rsidRDefault="0053563F" w14:paraId="52E9E3BF" w14:textId="2AFF1D9E">
            <w:pPr>
              <w:pStyle w:val="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928" w:type="dxa"/>
          </w:tcPr>
          <w:p w:rsidRPr="00C20E21" w:rsidR="0053563F" w:rsidP="0053563F" w:rsidRDefault="0053563F" w14:paraId="71D2EB47" w14:textId="1CAF38CA">
            <w:pPr>
              <w:pStyle w:val="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Backup and restore on preprod</w:t>
            </w:r>
          </w:p>
        </w:tc>
      </w:tr>
      <w:tr w:rsidRPr="00C20E21" w:rsidR="00FF09D7" w:rsidTr="00E365DC" w14:paraId="30D0E1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Pr="00C20E21" w:rsidR="00FD0D9E" w:rsidRDefault="00FD0D9E" w14:paraId="5EECAFA1" w14:textId="77777777">
            <w:pPr>
              <w:pStyle w:val="Tablebodytext"/>
              <w:rPr>
                <w:sz w:val="16"/>
                <w:szCs w:val="16"/>
              </w:rPr>
            </w:pPr>
            <w:r w:rsidRPr="00C20E21">
              <w:rPr>
                <w:sz w:val="16"/>
                <w:szCs w:val="16"/>
              </w:rPr>
              <w:t>1.0</w:t>
            </w:r>
          </w:p>
        </w:tc>
        <w:tc>
          <w:tcPr>
            <w:tcW w:w="959" w:type="dxa"/>
          </w:tcPr>
          <w:p w:rsidRPr="00C20E21" w:rsidR="00FD0D9E" w:rsidRDefault="00FD0D9E" w14:paraId="391A8F5A" w14:textId="77777777">
            <w:pPr>
              <w:pStyle w:val="Table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20E21">
              <w:rPr>
                <w:sz w:val="16"/>
                <w:szCs w:val="16"/>
              </w:rPr>
              <w:t>Approved</w:t>
            </w:r>
          </w:p>
        </w:tc>
        <w:tc>
          <w:tcPr>
            <w:tcW w:w="992" w:type="dxa"/>
          </w:tcPr>
          <w:p w:rsidRPr="00C20E21" w:rsidR="00FD0D9E" w:rsidRDefault="00FD0D9E" w14:paraId="4AFA3DB2" w14:textId="77777777">
            <w:pPr>
              <w:pStyle w:val="Table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20E21">
              <w:rPr>
                <w:sz w:val="16"/>
                <w:szCs w:val="16"/>
              </w:rPr>
              <w:t>YYYY-MM-DD</w:t>
            </w:r>
          </w:p>
        </w:tc>
        <w:tc>
          <w:tcPr>
            <w:tcW w:w="918" w:type="dxa"/>
          </w:tcPr>
          <w:p w:rsidRPr="00C20E21" w:rsidR="00FD0D9E" w:rsidRDefault="00FD0D9E" w14:paraId="7D1DB2DF" w14:textId="77777777">
            <w:pPr>
              <w:pStyle w:val="Table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20E21">
              <w:rPr>
                <w:sz w:val="16"/>
                <w:szCs w:val="16"/>
              </w:rPr>
              <w:t>Name</w:t>
            </w:r>
          </w:p>
        </w:tc>
        <w:tc>
          <w:tcPr>
            <w:tcW w:w="1074" w:type="dxa"/>
          </w:tcPr>
          <w:p w:rsidRPr="00C20E21" w:rsidR="00FD0D9E" w:rsidRDefault="00FD0D9E" w14:paraId="776413B6" w14:textId="77777777">
            <w:pPr>
              <w:pStyle w:val="Table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20E21">
              <w:rPr>
                <w:sz w:val="16"/>
                <w:szCs w:val="16"/>
              </w:rPr>
              <w:t>Name</w:t>
            </w:r>
          </w:p>
        </w:tc>
        <w:tc>
          <w:tcPr>
            <w:tcW w:w="985" w:type="dxa"/>
          </w:tcPr>
          <w:p w:rsidRPr="00C20E21" w:rsidR="00FD0D9E" w:rsidRDefault="00FD0D9E" w14:paraId="55553350" w14:textId="77777777">
            <w:pPr>
              <w:pStyle w:val="Table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20E21">
              <w:rPr>
                <w:sz w:val="16"/>
                <w:szCs w:val="16"/>
              </w:rPr>
              <w:t>Name</w:t>
            </w:r>
          </w:p>
        </w:tc>
        <w:tc>
          <w:tcPr>
            <w:tcW w:w="850" w:type="dxa"/>
          </w:tcPr>
          <w:p w:rsidRPr="00C20E21" w:rsidR="00FD0D9E" w:rsidRDefault="00FD0D9E" w14:paraId="409E6A31" w14:textId="77777777">
            <w:pPr>
              <w:pStyle w:val="Table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20E21">
              <w:rPr>
                <w:sz w:val="16"/>
                <w:szCs w:val="16"/>
              </w:rPr>
              <w:t>YYYY-MM-DD</w:t>
            </w:r>
          </w:p>
        </w:tc>
        <w:tc>
          <w:tcPr>
            <w:tcW w:w="1000" w:type="dxa"/>
          </w:tcPr>
          <w:p w:rsidRPr="00C20E21" w:rsidR="00FD0D9E" w:rsidRDefault="00FD0D9E" w14:paraId="185CA362" w14:textId="77777777">
            <w:pPr>
              <w:pStyle w:val="Table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20E21">
              <w:rPr>
                <w:sz w:val="16"/>
                <w:szCs w:val="16"/>
              </w:rPr>
              <w:t>Name</w:t>
            </w:r>
          </w:p>
        </w:tc>
        <w:tc>
          <w:tcPr>
            <w:tcW w:w="1134" w:type="dxa"/>
          </w:tcPr>
          <w:p w:rsidRPr="00C20E21" w:rsidR="00FD0D9E" w:rsidRDefault="00FD0D9E" w14:paraId="34F4A851" w14:textId="77777777">
            <w:pPr>
              <w:pStyle w:val="Table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20E21">
              <w:rPr>
                <w:sz w:val="16"/>
                <w:szCs w:val="16"/>
              </w:rPr>
              <w:t>YYYY-MM-DD</w:t>
            </w:r>
          </w:p>
        </w:tc>
        <w:tc>
          <w:tcPr>
            <w:tcW w:w="1928" w:type="dxa"/>
          </w:tcPr>
          <w:p w:rsidRPr="00C20E21" w:rsidR="00FD0D9E" w:rsidRDefault="00FD0D9E" w14:paraId="28E9EA5E" w14:textId="77777777">
            <w:pPr>
              <w:pStyle w:val="Table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20E21">
              <w:rPr>
                <w:sz w:val="16"/>
                <w:szCs w:val="16"/>
              </w:rPr>
              <w:t>Comments</w:t>
            </w:r>
          </w:p>
        </w:tc>
      </w:tr>
    </w:tbl>
    <w:p w:rsidRPr="00582419" w:rsidR="00FD0D9E" w:rsidP="00FD0D9E" w:rsidRDefault="00FD0D9E" w14:paraId="58736484" w14:textId="77777777">
      <w:pPr>
        <w:pStyle w:val="Documenttitle"/>
        <w:rPr>
          <w:sz w:val="24"/>
          <w:szCs w:val="24"/>
        </w:rPr>
      </w:pPr>
    </w:p>
    <w:p w:rsidR="0012039F" w:rsidP="007F50D5" w:rsidRDefault="0012039F" w14:paraId="14434E75" w14:textId="77777777">
      <w:r>
        <w:br w:type="page"/>
      </w:r>
    </w:p>
    <w:p w:rsidRPr="00BE12A9" w:rsidR="000A72FC" w:rsidP="007F50D5" w:rsidRDefault="000A72FC" w14:paraId="75258B15" w14:textId="77777777">
      <w:pPr>
        <w:pStyle w:val="Sub-title"/>
        <w:rPr>
          <w:sz w:val="44"/>
          <w:szCs w:val="28"/>
        </w:rPr>
      </w:pPr>
      <w:r w:rsidRPr="00BE12A9">
        <w:rPr>
          <w:sz w:val="44"/>
          <w:szCs w:val="28"/>
        </w:rPr>
        <w:t>Contents</w:t>
      </w:r>
    </w:p>
    <w:p w:rsidR="0028382A" w:rsidRDefault="006D43D6" w14:paraId="4AEA0D35" w14:textId="51BC03E7">
      <w:pPr>
        <w:pStyle w:val="TOC1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history="1" w:anchor="_Toc226656148">
        <w:r w:rsidRPr="004329E2" w:rsidR="0028382A">
          <w:rPr>
            <w:rStyle w:val="Hyperlink"/>
          </w:rPr>
          <w:t>Change history</w:t>
        </w:r>
        <w:r w:rsidR="0028382A">
          <w:rPr>
            <w:webHidden/>
          </w:rPr>
          <w:tab/>
        </w:r>
        <w:r w:rsidR="0028382A">
          <w:rPr>
            <w:webHidden/>
          </w:rPr>
          <w:fldChar w:fldCharType="begin"/>
        </w:r>
        <w:r w:rsidR="0028382A">
          <w:rPr>
            <w:webHidden/>
          </w:rPr>
          <w:instrText xml:space="preserve"> PAGEREF _Toc226656148 \h </w:instrText>
        </w:r>
        <w:r w:rsidR="0028382A">
          <w:rPr>
            <w:webHidden/>
          </w:rPr>
        </w:r>
        <w:r w:rsidR="0028382A">
          <w:rPr>
            <w:webHidden/>
          </w:rPr>
          <w:fldChar w:fldCharType="separate"/>
        </w:r>
        <w:r w:rsidR="0028382A">
          <w:rPr>
            <w:webHidden/>
          </w:rPr>
          <w:t>1</w:t>
        </w:r>
        <w:r w:rsidR="0028382A">
          <w:rPr>
            <w:webHidden/>
          </w:rPr>
          <w:fldChar w:fldCharType="end"/>
        </w:r>
      </w:hyperlink>
    </w:p>
    <w:p w:rsidR="0028382A" w:rsidRDefault="0028382A" w14:paraId="1009781C" w14:textId="3E4C4122">
      <w:pPr>
        <w:pStyle w:val="TOC1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49">
        <w:r w:rsidRPr="004329E2">
          <w:rPr>
            <w:rStyle w:val="Hyperlink"/>
          </w:rPr>
          <w:t>1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28382A" w:rsidRDefault="0028382A" w14:paraId="56517315" w14:textId="4E2AAA70">
      <w:pPr>
        <w:pStyle w:val="TOC1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50">
        <w:r w:rsidRPr="004329E2">
          <w:rPr>
            <w:rStyle w:val="Hyperlink"/>
          </w:rPr>
          <w:t>2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Product SW Release Information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28382A" w:rsidRDefault="0028382A" w14:paraId="0DB8CD37" w14:textId="135679A9">
      <w:pPr>
        <w:pStyle w:val="TOC1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51">
        <w:r w:rsidRPr="004329E2">
          <w:rPr>
            <w:rStyle w:val="Hyperlink"/>
          </w:rPr>
          <w:t>3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Namespace Information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28382A" w:rsidRDefault="0028382A" w14:paraId="05A56FA1" w14:textId="6D414778">
      <w:pPr>
        <w:pStyle w:val="TOC1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52">
        <w:r w:rsidRPr="004329E2">
          <w:rPr>
            <w:rStyle w:val="Hyperlink"/>
          </w:rPr>
          <w:t>4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Pre-checks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28382A" w:rsidRDefault="0028382A" w14:paraId="36B83341" w14:textId="00DBD78D">
      <w:pPr>
        <w:pStyle w:val="TOC2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53">
        <w:r w:rsidRPr="004329E2">
          <w:rPr>
            <w:rStyle w:val="Hyperlink"/>
          </w:rPr>
          <w:t>4.1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Verification of orders in OrderHub UI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28382A" w:rsidRDefault="0028382A" w14:paraId="53930E31" w14:textId="5EAAFE6C">
      <w:pPr>
        <w:pStyle w:val="TOC2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54">
        <w:r w:rsidRPr="004329E2">
          <w:rPr>
            <w:rStyle w:val="Hyperlink"/>
          </w:rPr>
          <w:t>4.2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Verify backups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28382A" w:rsidRDefault="0028382A" w14:paraId="4B9455E0" w14:textId="5CBFB3BD">
      <w:pPr>
        <w:pStyle w:val="TOC3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55">
        <w:r w:rsidRPr="004329E2">
          <w:rPr>
            <w:rStyle w:val="Hyperlink"/>
          </w:rPr>
          <w:t>4.2.1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Verification of UIV DB backups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28382A" w:rsidRDefault="0028382A" w14:paraId="14AF57AE" w14:textId="7C5306A7">
      <w:pPr>
        <w:pStyle w:val="TOC3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56">
        <w:r w:rsidRPr="004329E2">
          <w:rPr>
            <w:rStyle w:val="Hyperlink"/>
          </w:rPr>
          <w:t>4.2.2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Verification of NOrC DB backups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28382A" w:rsidRDefault="0028382A" w14:paraId="25C377DE" w14:textId="7CF67DFC">
      <w:pPr>
        <w:pStyle w:val="TOC2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57">
        <w:r w:rsidRPr="004329E2">
          <w:rPr>
            <w:rStyle w:val="Hyperlink"/>
          </w:rPr>
          <w:t>4.3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Identify helm name of DBs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28382A" w:rsidRDefault="0028382A" w14:paraId="56DA4854" w14:textId="5D301805">
      <w:pPr>
        <w:pStyle w:val="TOC1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58">
        <w:r w:rsidRPr="004329E2">
          <w:rPr>
            <w:rStyle w:val="Hyperlink"/>
          </w:rPr>
          <w:t>5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Activity Overview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28382A" w:rsidRDefault="0028382A" w14:paraId="0F159FB3" w14:textId="0A8371F9">
      <w:pPr>
        <w:pStyle w:val="TOC1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59">
        <w:r w:rsidRPr="004329E2">
          <w:rPr>
            <w:rStyle w:val="Hyperlink"/>
          </w:rPr>
          <w:t>6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Backup Procedure and verification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28382A" w:rsidRDefault="0028382A" w14:paraId="4B9C600E" w14:textId="01326C3C">
      <w:pPr>
        <w:pStyle w:val="TOC2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60">
        <w:r w:rsidRPr="004329E2">
          <w:rPr>
            <w:rStyle w:val="Hyperlink"/>
          </w:rPr>
          <w:t>6.1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On-demand backup of DBs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28382A" w:rsidRDefault="0028382A" w14:paraId="491DE49C" w14:textId="6AADCFCA">
      <w:pPr>
        <w:pStyle w:val="TOC3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61">
        <w:r w:rsidRPr="004329E2">
          <w:rPr>
            <w:rStyle w:val="Hyperlink"/>
          </w:rPr>
          <w:t>6.1.1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Backup of UIV neo4j DB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28382A" w:rsidRDefault="0028382A" w14:paraId="1AD80140" w14:textId="662C8244">
      <w:pPr>
        <w:pStyle w:val="TOC3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62">
        <w:r w:rsidRPr="004329E2">
          <w:rPr>
            <w:rStyle w:val="Hyperlink"/>
          </w:rPr>
          <w:t>6.1.2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Backup of UIV mariadb DB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28382A" w:rsidRDefault="0028382A" w14:paraId="6BB4C026" w14:textId="737D7C6C">
      <w:pPr>
        <w:pStyle w:val="TOC3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63">
        <w:r w:rsidRPr="004329E2">
          <w:rPr>
            <w:rStyle w:val="Hyperlink"/>
          </w:rPr>
          <w:t>6.1.3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Backup of NOrC cassandra DB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:rsidR="0028382A" w:rsidRDefault="0028382A" w14:paraId="103C7216" w14:textId="1BA23907">
      <w:pPr>
        <w:pStyle w:val="TOC3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64">
        <w:r w:rsidRPr="004329E2">
          <w:rPr>
            <w:rStyle w:val="Hyperlink"/>
          </w:rPr>
          <w:t>6.1.4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Backup of NOrC CMDB DB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:rsidR="0028382A" w:rsidRDefault="0028382A" w14:paraId="79F16844" w14:textId="7B08040F">
      <w:pPr>
        <w:pStyle w:val="TOC3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65">
        <w:r w:rsidRPr="004329E2">
          <w:rPr>
            <w:rStyle w:val="Hyperlink"/>
          </w:rPr>
          <w:t>6.1.5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Backup of NOrC cmgo DB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:rsidR="0028382A" w:rsidRDefault="0028382A" w14:paraId="3D39F456" w14:textId="2FF8E57E">
      <w:pPr>
        <w:pStyle w:val="TOC2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66">
        <w:r w:rsidRPr="004329E2">
          <w:rPr>
            <w:rStyle w:val="Hyperlink"/>
          </w:rPr>
          <w:t>6.2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Verification of DB backups created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:rsidR="0028382A" w:rsidRDefault="0028382A" w14:paraId="735F55FD" w14:textId="7012A9EA">
      <w:pPr>
        <w:pStyle w:val="TOC3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67">
        <w:r w:rsidRPr="004329E2">
          <w:rPr>
            <w:rStyle w:val="Hyperlink"/>
          </w:rPr>
          <w:t>6.2.1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Verification of on-demand UIV DB backup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:rsidR="0028382A" w:rsidRDefault="0028382A" w14:paraId="2B72C771" w14:textId="783DE13A">
      <w:pPr>
        <w:pStyle w:val="TOC3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68">
        <w:r w:rsidRPr="004329E2">
          <w:rPr>
            <w:rStyle w:val="Hyperlink"/>
          </w:rPr>
          <w:t>6.2.2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Verification of on-demand NOrC DB backup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:rsidR="0028382A" w:rsidRDefault="0028382A" w14:paraId="6D5A0FB1" w14:textId="1EF47C25">
      <w:pPr>
        <w:pStyle w:val="TOC1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69">
        <w:r w:rsidRPr="004329E2">
          <w:rPr>
            <w:rStyle w:val="Hyperlink"/>
          </w:rPr>
          <w:t>7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Data purging and verification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:rsidR="0028382A" w:rsidRDefault="0028382A" w14:paraId="3318EABE" w14:textId="79A252BA">
      <w:pPr>
        <w:pStyle w:val="TOC2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70">
        <w:r w:rsidRPr="004329E2">
          <w:rPr>
            <w:rStyle w:val="Hyperlink"/>
          </w:rPr>
          <w:t>7.1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Data purging of Cassandra DB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:rsidR="0028382A" w:rsidRDefault="0028382A" w14:paraId="5DF25529" w14:textId="0DE93063">
      <w:pPr>
        <w:pStyle w:val="TOC2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71">
        <w:r w:rsidRPr="004329E2">
          <w:rPr>
            <w:rStyle w:val="Hyperlink"/>
          </w:rPr>
          <w:t>7.2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Data purging of neo4j DB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:rsidR="0028382A" w:rsidRDefault="0028382A" w14:paraId="34B9F371" w14:textId="722E70DD">
      <w:pPr>
        <w:pStyle w:val="TOC3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72">
        <w:r w:rsidRPr="004329E2">
          <w:rPr>
            <w:rStyle w:val="Hyperlink"/>
          </w:rPr>
          <w:t>7.2.1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Verification of data count pre purge activity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:rsidR="0028382A" w:rsidRDefault="0028382A" w14:paraId="5CBCFEF4" w14:textId="4EDFACBF">
      <w:pPr>
        <w:pStyle w:val="TOC3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73">
        <w:r w:rsidRPr="004329E2">
          <w:rPr>
            <w:rStyle w:val="Hyperlink"/>
          </w:rPr>
          <w:t>7.2.2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Purging data activity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:rsidR="0028382A" w:rsidRDefault="0028382A" w14:paraId="598DCCBA" w14:textId="03C50E9C">
      <w:pPr>
        <w:pStyle w:val="TOC3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74">
        <w:r w:rsidRPr="004329E2">
          <w:rPr>
            <w:rStyle w:val="Hyperlink"/>
          </w:rPr>
          <w:t>7.2.3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Verification of data count post purge activity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:rsidR="0028382A" w:rsidRDefault="0028382A" w14:paraId="2FF3DF9A" w14:textId="354AC471">
      <w:pPr>
        <w:pStyle w:val="TOC2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75">
        <w:r w:rsidRPr="004329E2">
          <w:rPr>
            <w:rStyle w:val="Hyperlink"/>
          </w:rPr>
          <w:t>7.3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Data purging of cmgo DB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:rsidR="0028382A" w:rsidRDefault="0028382A" w14:paraId="39D5DD3B" w14:textId="27D63FF7">
      <w:pPr>
        <w:pStyle w:val="TOC3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76">
        <w:r w:rsidRPr="004329E2">
          <w:rPr>
            <w:rStyle w:val="Hyperlink"/>
          </w:rPr>
          <w:t>7.3.1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Verification of data count pre purge activity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:rsidR="0028382A" w:rsidRDefault="0028382A" w14:paraId="5C94E272" w14:textId="5732F96F">
      <w:pPr>
        <w:pStyle w:val="TOC3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77">
        <w:r w:rsidRPr="004329E2">
          <w:rPr>
            <w:rStyle w:val="Hyperlink"/>
          </w:rPr>
          <w:t>7.3.2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Purging data activity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:rsidR="0028382A" w:rsidRDefault="0028382A" w14:paraId="56C00A3A" w14:textId="3858C3E9">
      <w:pPr>
        <w:pStyle w:val="TOC3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78">
        <w:r w:rsidRPr="004329E2">
          <w:rPr>
            <w:rStyle w:val="Hyperlink"/>
          </w:rPr>
          <w:t>7.3.3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Verification of data count post purge activity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:rsidR="0028382A" w:rsidRDefault="0028382A" w14:paraId="2055329B" w14:textId="51CFDD08">
      <w:pPr>
        <w:pStyle w:val="TOC3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79">
        <w:r w:rsidRPr="004329E2">
          <w:rPr>
            <w:rStyle w:val="Hyperlink"/>
          </w:rPr>
          <w:t>7.3.4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Verification of OrderHub UI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:rsidR="0028382A" w:rsidRDefault="0028382A" w14:paraId="7F832E7C" w14:textId="1E1DE762">
      <w:pPr>
        <w:pStyle w:val="TOC1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80">
        <w:r w:rsidRPr="004329E2">
          <w:rPr>
            <w:rStyle w:val="Hyperlink"/>
          </w:rPr>
          <w:t>8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Restore DB data and verification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:rsidR="0028382A" w:rsidRDefault="0028382A" w14:paraId="669B4481" w14:textId="19D3833F">
      <w:pPr>
        <w:pStyle w:val="TOC2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81">
        <w:r w:rsidRPr="004329E2">
          <w:rPr>
            <w:rStyle w:val="Hyperlink"/>
          </w:rPr>
          <w:t>8.1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Restore of DB from on-demand backup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:rsidR="0028382A" w:rsidRDefault="0028382A" w14:paraId="6D9FF3A2" w14:textId="694099B2">
      <w:pPr>
        <w:pStyle w:val="TOC3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82">
        <w:r w:rsidRPr="004329E2">
          <w:rPr>
            <w:rStyle w:val="Hyperlink"/>
          </w:rPr>
          <w:t>8.1.1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Restore of neo4j DB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:rsidR="0028382A" w:rsidRDefault="0028382A" w14:paraId="2C5287D6" w14:textId="5285B01A">
      <w:pPr>
        <w:pStyle w:val="TOC3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83">
        <w:r w:rsidRPr="004329E2">
          <w:rPr>
            <w:rStyle w:val="Hyperlink"/>
          </w:rPr>
          <w:t>8.1.2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Restore mariadb DB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:rsidR="0028382A" w:rsidRDefault="0028382A" w14:paraId="7531EB7D" w14:textId="3D2BB5A3">
      <w:pPr>
        <w:pStyle w:val="TOC3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84">
        <w:r w:rsidRPr="004329E2">
          <w:rPr>
            <w:rStyle w:val="Hyperlink"/>
          </w:rPr>
          <w:t>8.1.3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Restore cassandra DB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:rsidR="0028382A" w:rsidRDefault="0028382A" w14:paraId="172416F2" w14:textId="55D3E13E">
      <w:pPr>
        <w:pStyle w:val="TOC3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85">
        <w:r w:rsidRPr="004329E2">
          <w:rPr>
            <w:rStyle w:val="Hyperlink"/>
          </w:rPr>
          <w:t>8.1.4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Restore cmdb DB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:rsidR="0028382A" w:rsidRDefault="0028382A" w14:paraId="5E90F131" w14:textId="6B133D29">
      <w:pPr>
        <w:pStyle w:val="TOC3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86">
        <w:r w:rsidRPr="004329E2">
          <w:rPr>
            <w:rStyle w:val="Hyperlink"/>
          </w:rPr>
          <w:t>8.1.5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Restore cmgo DB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:rsidR="0028382A" w:rsidRDefault="0028382A" w14:paraId="7981D63D" w14:textId="11286C86">
      <w:pPr>
        <w:pStyle w:val="TOC2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87">
        <w:r w:rsidRPr="004329E2">
          <w:rPr>
            <w:rStyle w:val="Hyperlink"/>
          </w:rPr>
          <w:t>8.2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Verification post restore activity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:rsidR="0028382A" w:rsidRDefault="0028382A" w14:paraId="0504E284" w14:textId="378BEB0F">
      <w:pPr>
        <w:pStyle w:val="TOC3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88">
        <w:r w:rsidRPr="004329E2">
          <w:rPr>
            <w:rStyle w:val="Hyperlink"/>
          </w:rPr>
          <w:t>8.2.1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Verification of cbur pod logs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:rsidR="0028382A" w:rsidRDefault="0028382A" w14:paraId="27729B46" w14:textId="69CFF5A2">
      <w:pPr>
        <w:pStyle w:val="TOC3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89">
        <w:r w:rsidRPr="004329E2">
          <w:rPr>
            <w:rStyle w:val="Hyperlink"/>
          </w:rPr>
          <w:t>8.2.2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Verification of data count post restore activity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:rsidR="0028382A" w:rsidRDefault="0028382A" w14:paraId="72BBA48B" w14:textId="646953FE">
      <w:pPr>
        <w:pStyle w:val="TOC3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hyperlink w:history="1" w:anchor="_Toc226656190">
        <w:r w:rsidRPr="004329E2">
          <w:rPr>
            <w:rStyle w:val="Hyperlink"/>
          </w:rPr>
          <w:t>8.2.3</w:t>
        </w:r>
        <w:r>
          <w:rPr>
            <w:rFonts w:asciiTheme="minorHAnsi" w:hAnsiTheme="minorHAnsi" w:eastAsiaTheme="minorEastAsia" w:cstheme="minorBidi"/>
            <w:sz w:val="24"/>
            <w:szCs w:val="24"/>
            <w:lang w:val="en-IN" w:eastAsia="en-IN"/>
            <w14:ligatures w14:val="standardContextual"/>
          </w:rPr>
          <w:tab/>
        </w:r>
        <w:r w:rsidRPr="004329E2">
          <w:rPr>
            <w:rStyle w:val="Hyperlink"/>
          </w:rPr>
          <w:t>Verification of OrderHub UI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_Toc226656190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:rsidR="00DC7F74" w:rsidP="00D10A2C" w:rsidRDefault="006D43D6" w14:paraId="38486899" w14:textId="23A459B7">
      <w:pPr>
        <w:pStyle w:val="TOC2"/>
        <w:rPr>
          <w:rFonts w:asciiTheme="minorHAnsi" w:hAnsiTheme="minorHAnsi" w:eastAsiaTheme="minorEastAsia" w:cstheme="minorBidi"/>
          <w:sz w:val="24"/>
          <w:szCs w:val="24"/>
          <w:lang w:val="en-IN" w:eastAsia="en-IN"/>
          <w14:ligatures w14:val="standardContextual"/>
        </w:rPr>
      </w:pPr>
      <w:r>
        <w:fldChar w:fldCharType="end"/>
      </w:r>
    </w:p>
    <w:p w:rsidR="00A8253A" w:rsidP="00977DA5" w:rsidRDefault="00A8253A" w14:paraId="1196AE50" w14:textId="04D7AD72">
      <w:pPr>
        <w:pStyle w:val="TOC1"/>
      </w:pPr>
    </w:p>
    <w:p w:rsidRPr="00C20E21" w:rsidR="00345A14" w:rsidRDefault="00345A14" w14:paraId="5CA9FF6A" w14:textId="77777777">
      <w:pPr>
        <w:ind w:left="1135" w:hanging="284"/>
        <w:rPr>
          <w:rFonts w:eastAsia="Times New Roman" w:cs="Times New Roman"/>
          <w:bCs/>
          <w:color w:val="005AFF"/>
          <w:sz w:val="44"/>
          <w:szCs w:val="28"/>
        </w:rPr>
      </w:pPr>
      <w:r>
        <w:br w:type="page"/>
      </w:r>
    </w:p>
    <w:p w:rsidRPr="00A8253A" w:rsidR="00D91F94" w:rsidP="007F50D5" w:rsidRDefault="003E6C60" w14:paraId="00B862DF" w14:textId="77777777">
      <w:pPr>
        <w:pStyle w:val="Heading1"/>
      </w:pPr>
      <w:bookmarkStart w:name="_Toc226656149" w:id="1"/>
      <w:r>
        <w:t>Scope</w:t>
      </w:r>
      <w:bookmarkEnd w:id="1"/>
    </w:p>
    <w:p w:rsidR="0070402C" w:rsidP="0070402C" w:rsidRDefault="00017E25" w14:paraId="12464FA9" w14:textId="046E8AF8">
      <w:pPr>
        <w:jc w:val="both"/>
      </w:pPr>
      <w:r>
        <w:t>This document defines the procedure for backup and restor</w:t>
      </w:r>
      <w:r w:rsidR="00494A72">
        <w:t>ation</w:t>
      </w:r>
      <w:r>
        <w:t xml:space="preserve"> of UIV25 and </w:t>
      </w:r>
      <w:r w:rsidR="00770A4B">
        <w:t>NOrC</w:t>
      </w:r>
      <w:r>
        <w:t xml:space="preserve"> platform in pre-production of Telus environment</w:t>
      </w:r>
      <w:r w:rsidR="00770A4B">
        <w:t xml:space="preserve"> with specific use cases related to </w:t>
      </w:r>
      <w:r w:rsidR="00DB762E">
        <w:t>backup of Order which were</w:t>
      </w:r>
      <w:r w:rsidR="00C41593">
        <w:t xml:space="preserve"> provisioning and activat</w:t>
      </w:r>
      <w:r w:rsidR="00DB762E">
        <w:t xml:space="preserve">ed and restore scenario of these orders </w:t>
      </w:r>
      <w:r w:rsidR="005342BA">
        <w:t>with the same state</w:t>
      </w:r>
      <w:r w:rsidR="0070402C">
        <w:t>.</w:t>
      </w:r>
    </w:p>
    <w:p w:rsidR="00017E25" w:rsidP="00017E25" w:rsidRDefault="00017E25" w14:paraId="181AE5BB" w14:textId="2E6AB2D4">
      <w:pPr>
        <w:rPr>
          <w:rFonts w:asciiTheme="minorHAnsi" w:hAnsiTheme="minorHAnsi" w:cstheme="minorBidi"/>
          <w:color w:val="auto"/>
          <w:sz w:val="22"/>
        </w:rPr>
      </w:pPr>
    </w:p>
    <w:p w:rsidRPr="007F50D5" w:rsidR="00D07EF5" w:rsidP="00804791" w:rsidRDefault="00D07EF5" w14:paraId="086B2847" w14:textId="3DA5AE42">
      <w:pPr>
        <w:jc w:val="both"/>
      </w:pPr>
      <w:r w:rsidRPr="007F50D5">
        <w:br w:type="page"/>
      </w:r>
    </w:p>
    <w:p w:rsidR="009A6CD0" w:rsidP="007F50D5" w:rsidRDefault="00804791" w14:paraId="11F4DE39" w14:textId="01B9BC87">
      <w:pPr>
        <w:pStyle w:val="Heading1"/>
      </w:pPr>
      <w:bookmarkStart w:name="_Toc226656150" w:id="2"/>
      <w:r>
        <w:t>Product S</w:t>
      </w:r>
      <w:r w:rsidR="00065AB7">
        <w:t>W Release Information</w:t>
      </w:r>
      <w:bookmarkEnd w:id="2"/>
    </w:p>
    <w:p w:rsidR="00804791" w:rsidP="00804791" w:rsidRDefault="00A245E0" w14:paraId="3B3368D9" w14:textId="0A641C3E">
      <w:pPr>
        <w:jc w:val="both"/>
      </w:pPr>
      <w:r>
        <w:t>B</w:t>
      </w:r>
      <w:r w:rsidR="00804791">
        <w:t xml:space="preserve">elow are the Software versions </w:t>
      </w:r>
      <w:r w:rsidR="00017E25">
        <w:t>on which the backup and restore is performed</w:t>
      </w:r>
    </w:p>
    <w:tbl>
      <w:tblPr>
        <w:tblStyle w:val="GridTable4-Accent2"/>
        <w:tblW w:w="5089" w:type="dxa"/>
        <w:tblLook w:val="0620" w:firstRow="1" w:lastRow="0" w:firstColumn="0" w:lastColumn="0" w:noHBand="1" w:noVBand="1"/>
      </w:tblPr>
      <w:tblGrid>
        <w:gridCol w:w="2293"/>
        <w:gridCol w:w="2796"/>
      </w:tblGrid>
      <w:tr w:rsidRPr="00BC01A9" w:rsidR="00804791" w:rsidTr="00E137EC" w14:paraId="13E4135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tcW w:w="2293" w:type="dxa"/>
            <w:hideMark/>
          </w:tcPr>
          <w:p w:rsidRPr="005C56EB" w:rsidR="00804791" w:rsidRDefault="000D0CA5" w14:paraId="3E4A13DD" w14:textId="200BD644">
            <w:pPr>
              <w:rPr>
                <w:color w:val="FFFFFF" w:themeColor="background1"/>
                <w:lang w:val="en-IN"/>
              </w:rPr>
            </w:pPr>
            <w:r>
              <w:rPr>
                <w:color w:val="FFFFFF" w:themeColor="background1"/>
              </w:rPr>
              <w:t>Nokia</w:t>
            </w:r>
            <w:r w:rsidRPr="005C56EB" w:rsidR="00804791">
              <w:rPr>
                <w:color w:val="FFFFFF" w:themeColor="background1"/>
              </w:rPr>
              <w:t xml:space="preserve"> Application</w:t>
            </w:r>
          </w:p>
        </w:tc>
        <w:tc>
          <w:tcPr>
            <w:tcW w:w="2796" w:type="dxa"/>
            <w:hideMark/>
          </w:tcPr>
          <w:p w:rsidRPr="005C56EB" w:rsidR="00804791" w:rsidRDefault="00804791" w14:paraId="3AE8E69E" w14:textId="77777777">
            <w:pPr>
              <w:rPr>
                <w:color w:val="FFFFFF" w:themeColor="background1"/>
                <w:lang w:val="en-IN"/>
              </w:rPr>
            </w:pPr>
            <w:r w:rsidRPr="005C56EB">
              <w:rPr>
                <w:color w:val="FFFFFF" w:themeColor="background1"/>
              </w:rPr>
              <w:t>Base Version Deployed</w:t>
            </w:r>
          </w:p>
        </w:tc>
      </w:tr>
      <w:tr w:rsidRPr="00BC01A9" w:rsidR="00804791" w:rsidTr="00E137EC" w14:paraId="750C78B8" w14:textId="77777777">
        <w:trPr>
          <w:trHeight w:val="530"/>
        </w:trPr>
        <w:tc>
          <w:tcPr>
            <w:tcW w:w="2293" w:type="dxa"/>
            <w:hideMark/>
          </w:tcPr>
          <w:p w:rsidRPr="00BC01A9" w:rsidR="00804791" w:rsidRDefault="00017E25" w14:paraId="2FC7BA11" w14:textId="49B3A167">
            <w:pPr>
              <w:rPr>
                <w:lang w:val="en-IN"/>
              </w:rPr>
            </w:pPr>
            <w:r>
              <w:t>UIV</w:t>
            </w:r>
          </w:p>
        </w:tc>
        <w:tc>
          <w:tcPr>
            <w:tcW w:w="2796" w:type="dxa"/>
            <w:hideMark/>
          </w:tcPr>
          <w:p w:rsidRPr="006635C8" w:rsidR="00804791" w:rsidRDefault="00804791" w14:paraId="1C39EB81" w14:textId="63D7F94F">
            <w:pPr>
              <w:rPr>
                <w:b/>
                <w:bCs/>
                <w:lang w:val="en-IN"/>
              </w:rPr>
            </w:pPr>
            <w:r w:rsidRPr="006635C8">
              <w:rPr>
                <w:b/>
                <w:bCs/>
              </w:rPr>
              <w:t>2</w:t>
            </w:r>
            <w:r w:rsidR="00017E25">
              <w:rPr>
                <w:b/>
                <w:bCs/>
              </w:rPr>
              <w:t>5</w:t>
            </w:r>
            <w:r w:rsidR="00EA3117">
              <w:rPr>
                <w:b/>
                <w:bCs/>
              </w:rPr>
              <w:t>07 MP1</w:t>
            </w:r>
          </w:p>
        </w:tc>
      </w:tr>
      <w:tr w:rsidRPr="00BC01A9" w:rsidR="00804791" w:rsidTr="00E137EC" w14:paraId="0E0AA729" w14:textId="77777777">
        <w:trPr>
          <w:trHeight w:val="530"/>
        </w:trPr>
        <w:tc>
          <w:tcPr>
            <w:tcW w:w="2293" w:type="dxa"/>
            <w:hideMark/>
          </w:tcPr>
          <w:p w:rsidRPr="00BC01A9" w:rsidR="00804791" w:rsidRDefault="00E137EC" w14:paraId="7A802845" w14:textId="6E0EE139">
            <w:pPr>
              <w:rPr>
                <w:lang w:val="en-IN"/>
              </w:rPr>
            </w:pPr>
            <w:r>
              <w:t>NOrC</w:t>
            </w:r>
          </w:p>
        </w:tc>
        <w:tc>
          <w:tcPr>
            <w:tcW w:w="2796" w:type="dxa"/>
          </w:tcPr>
          <w:p w:rsidRPr="006635C8" w:rsidR="00804791" w:rsidRDefault="00804791" w14:paraId="2195E1F8" w14:textId="50402F30">
            <w:pPr>
              <w:rPr>
                <w:b/>
                <w:bCs/>
                <w:lang w:val="en-IN"/>
              </w:rPr>
            </w:pPr>
            <w:r w:rsidRPr="006635C8">
              <w:rPr>
                <w:b/>
                <w:bCs/>
                <w:lang w:val="en-IN"/>
              </w:rPr>
              <w:t>2</w:t>
            </w:r>
            <w:r w:rsidR="006D7589">
              <w:rPr>
                <w:b/>
                <w:bCs/>
                <w:lang w:val="en-IN"/>
              </w:rPr>
              <w:t>5</w:t>
            </w:r>
            <w:r w:rsidR="00E137EC">
              <w:rPr>
                <w:b/>
                <w:bCs/>
                <w:lang w:val="en-IN"/>
              </w:rPr>
              <w:t xml:space="preserve"> SP1</w:t>
            </w:r>
          </w:p>
        </w:tc>
      </w:tr>
    </w:tbl>
    <w:p w:rsidR="00BE12A9" w:rsidP="00804791" w:rsidRDefault="00BE12A9" w14:paraId="10986706" w14:textId="77777777">
      <w:r>
        <w:br w:type="page"/>
      </w:r>
    </w:p>
    <w:p w:rsidRPr="00D07EF5" w:rsidR="003D0E51" w:rsidP="007F50D5" w:rsidRDefault="00065AB7" w14:paraId="41B5028F" w14:textId="55A56D94">
      <w:pPr>
        <w:pStyle w:val="Heading1"/>
      </w:pPr>
      <w:bookmarkStart w:name="_Toc226656151" w:id="3"/>
      <w:r>
        <w:t>Namespace Information</w:t>
      </w:r>
      <w:bookmarkEnd w:id="3"/>
    </w:p>
    <w:p w:rsidR="00CB4458" w:rsidP="00065AB7" w:rsidRDefault="00551851" w14:paraId="582FF653" w14:textId="0F1AA306">
      <w:r>
        <w:t>Bel</w:t>
      </w:r>
      <w:r w:rsidR="00065AB7">
        <w:t xml:space="preserve">ow are the namespaces used for </w:t>
      </w:r>
      <w:r w:rsidR="00770A4B">
        <w:t>pre-prod</w:t>
      </w:r>
      <w:r w:rsidR="00065AB7">
        <w:t xml:space="preserve"> Cluster deployment.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3209"/>
      </w:tblGrid>
      <w:tr w:rsidR="00065AB7" w:rsidTr="00FD0D9E" w14:paraId="617CCF2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:rsidR="00065AB7" w:rsidRDefault="00065AB7" w14:paraId="352EDA63" w14:textId="77777777">
            <w:r w:rsidRPr="00637890">
              <w:rPr>
                <w:color w:val="FFFFFF" w:themeColor="background1"/>
              </w:rPr>
              <w:t>Namespace Name</w:t>
            </w:r>
          </w:p>
        </w:tc>
      </w:tr>
      <w:tr w:rsidR="00065AB7" w:rsidTr="00FD0D9E" w14:paraId="51852B0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:rsidRPr="008C024B" w:rsidR="00065AB7" w:rsidRDefault="00705591" w14:paraId="0C23B937" w14:textId="167BDD7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doc-uiv</w:t>
            </w:r>
          </w:p>
        </w:tc>
      </w:tr>
      <w:tr w:rsidR="00065AB7" w14:paraId="65D65B1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:rsidRPr="008C024B" w:rsidR="00065AB7" w:rsidRDefault="00705591" w14:paraId="7CD08049" w14:textId="182F1FD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doc-norc</w:t>
            </w:r>
          </w:p>
        </w:tc>
      </w:tr>
    </w:tbl>
    <w:p w:rsidR="00065AB7" w:rsidP="00065AB7" w:rsidRDefault="00065AB7" w14:paraId="47D43E57" w14:textId="77777777"/>
    <w:p w:rsidR="00065AB7" w:rsidP="00065AB7" w:rsidRDefault="00065AB7" w14:paraId="6553BD0A" w14:textId="77777777"/>
    <w:p w:rsidR="00065AB7" w:rsidP="00065AB7" w:rsidRDefault="00065AB7" w14:paraId="33DC1D2A" w14:textId="77777777"/>
    <w:p w:rsidR="00065AB7" w:rsidP="00065AB7" w:rsidRDefault="00065AB7" w14:paraId="2EBC82DD" w14:textId="77777777"/>
    <w:p w:rsidR="00065AB7" w:rsidP="00065AB7" w:rsidRDefault="00065AB7" w14:paraId="645B6818" w14:textId="77777777"/>
    <w:p w:rsidR="00065AB7" w:rsidP="00065AB7" w:rsidRDefault="00065AB7" w14:paraId="4C936262" w14:textId="77777777"/>
    <w:p w:rsidR="00065AB7" w:rsidP="00065AB7" w:rsidRDefault="00065AB7" w14:paraId="7001802E" w14:textId="77777777"/>
    <w:p w:rsidR="00065AB7" w:rsidP="00065AB7" w:rsidRDefault="00065AB7" w14:paraId="074DE6C6" w14:textId="77777777"/>
    <w:p w:rsidR="00065AB7" w:rsidP="00065AB7" w:rsidRDefault="00065AB7" w14:paraId="3DFAEC25" w14:textId="77777777"/>
    <w:p w:rsidR="00065AB7" w:rsidP="00065AB7" w:rsidRDefault="00065AB7" w14:paraId="32D629F0" w14:textId="77777777"/>
    <w:p w:rsidR="00065AB7" w:rsidP="00065AB7" w:rsidRDefault="00065AB7" w14:paraId="52A08992" w14:textId="77777777"/>
    <w:p w:rsidR="00065AB7" w:rsidP="00065AB7" w:rsidRDefault="00065AB7" w14:paraId="00AD54C6" w14:textId="77777777"/>
    <w:p w:rsidR="00065AB7" w:rsidP="00065AB7" w:rsidRDefault="00065AB7" w14:paraId="59E4F6DA" w14:textId="77777777"/>
    <w:p w:rsidR="00065AB7" w:rsidP="00065AB7" w:rsidRDefault="00065AB7" w14:paraId="38CEF16C" w14:textId="77777777"/>
    <w:p w:rsidR="00065AB7" w:rsidP="00065AB7" w:rsidRDefault="00065AB7" w14:paraId="292F3034" w14:textId="77777777"/>
    <w:p w:rsidR="00065AB7" w:rsidP="00065AB7" w:rsidRDefault="00065AB7" w14:paraId="353FFE81" w14:textId="77777777"/>
    <w:p w:rsidR="00065AB7" w:rsidP="00065AB7" w:rsidRDefault="00065AB7" w14:paraId="0A738B68" w14:textId="77777777"/>
    <w:p w:rsidR="00065AB7" w:rsidP="00065AB7" w:rsidRDefault="00065AB7" w14:paraId="37864ADF" w14:textId="77777777"/>
    <w:p w:rsidR="00065AB7" w:rsidP="00065AB7" w:rsidRDefault="00065AB7" w14:paraId="767052FB" w14:textId="77777777"/>
    <w:p w:rsidR="00065AB7" w:rsidP="00065AB7" w:rsidRDefault="00065AB7" w14:paraId="611EE7F0" w14:textId="77777777"/>
    <w:p w:rsidR="00595726" w:rsidP="00065AB7" w:rsidRDefault="00595726" w14:paraId="150CFF9D" w14:textId="77777777"/>
    <w:p w:rsidR="00065AB7" w:rsidP="00065AB7" w:rsidRDefault="00065AB7" w14:paraId="2D3448AB" w14:textId="77777777"/>
    <w:p w:rsidRPr="00614883" w:rsidR="000E633C" w:rsidP="00614883" w:rsidRDefault="000E633C" w14:paraId="557D33D2" w14:textId="77777777"/>
    <w:p w:rsidR="00710A23" w:rsidRDefault="001C0363" w14:paraId="20B35AD8" w14:textId="50C71BDF">
      <w:pPr>
        <w:pStyle w:val="Heading1"/>
      </w:pPr>
      <w:bookmarkStart w:name="_Toc226656152" w:id="4"/>
      <w:r>
        <w:t>Pre-checks</w:t>
      </w:r>
      <w:bookmarkEnd w:id="4"/>
    </w:p>
    <w:p w:rsidR="0070402C" w:rsidP="001C0363" w:rsidRDefault="001C0363" w14:paraId="4721CF69" w14:textId="54C29301">
      <w:pPr>
        <w:pStyle w:val="Heading2"/>
      </w:pPr>
      <w:bookmarkStart w:name="_Toc226656153" w:id="5"/>
      <w:r w:rsidRPr="001C0363">
        <w:t>Verif</w:t>
      </w:r>
      <w:r w:rsidR="009130A6">
        <w:t>ication of</w:t>
      </w:r>
      <w:r w:rsidRPr="001C0363">
        <w:t xml:space="preserve"> orders </w:t>
      </w:r>
      <w:r w:rsidR="0070402C">
        <w:t xml:space="preserve">in </w:t>
      </w:r>
      <w:r w:rsidR="00ED052E">
        <w:t>OrderHub</w:t>
      </w:r>
      <w:r w:rsidR="0070402C">
        <w:t xml:space="preserve"> UI</w:t>
      </w:r>
      <w:bookmarkEnd w:id="5"/>
    </w:p>
    <w:p w:rsidR="0070402C" w:rsidP="0070402C" w:rsidRDefault="0070402C" w14:paraId="310C4850" w14:textId="765B1F77">
      <w:r>
        <w:t xml:space="preserve">Verify order IDs </w:t>
      </w:r>
      <w:r w:rsidR="00F03118">
        <w:t xml:space="preserve">created are visible </w:t>
      </w:r>
      <w:r>
        <w:t xml:space="preserve">in OrderHub UI for </w:t>
      </w:r>
    </w:p>
    <w:p w:rsidR="0070402C" w:rsidP="0070402C" w:rsidRDefault="0070402C" w14:paraId="08E66B0D" w14:textId="3D51DFC8">
      <w:pPr>
        <w:pStyle w:val="ListParagraph"/>
        <w:numPr>
          <w:ilvl w:val="0"/>
          <w:numId w:val="12"/>
        </w:numPr>
      </w:pPr>
      <w:r>
        <w:t>Create</w:t>
      </w:r>
      <w:r w:rsidR="00CD3424">
        <w:tab/>
      </w:r>
      <w:r w:rsidR="00CD3424">
        <w:t>[</w:t>
      </w:r>
      <w:r w:rsidRPr="00634A22" w:rsidR="00634A22">
        <w:t>Create (In Progress)</w:t>
      </w:r>
      <w:r w:rsidR="00634A22">
        <w:t>]</w:t>
      </w:r>
    </w:p>
    <w:p w:rsidR="0070402C" w:rsidP="0070402C" w:rsidRDefault="0070402C" w14:paraId="30A40ED6" w14:textId="66A0E461">
      <w:pPr>
        <w:pStyle w:val="ListParagraph"/>
        <w:numPr>
          <w:ilvl w:val="0"/>
          <w:numId w:val="12"/>
        </w:numPr>
      </w:pPr>
      <w:r>
        <w:t>Activate</w:t>
      </w:r>
      <w:r w:rsidR="00634A22">
        <w:tab/>
      </w:r>
      <w:r w:rsidR="00634A22">
        <w:t>[</w:t>
      </w:r>
      <w:r w:rsidRPr="00634A22" w:rsidR="00634A22">
        <w:t>Create → Activate (In Progress)</w:t>
      </w:r>
      <w:r w:rsidR="00634A22">
        <w:t>]</w:t>
      </w:r>
    </w:p>
    <w:p w:rsidR="0070402C" w:rsidP="0070402C" w:rsidRDefault="0070402C" w14:paraId="29EC97D5" w14:textId="4E406CD5">
      <w:pPr>
        <w:pStyle w:val="ListParagraph"/>
        <w:numPr>
          <w:ilvl w:val="0"/>
          <w:numId w:val="12"/>
        </w:numPr>
      </w:pPr>
      <w:r>
        <w:t>Deactivate</w:t>
      </w:r>
      <w:r w:rsidR="00634A22">
        <w:tab/>
      </w:r>
      <w:r w:rsidR="00634A22">
        <w:t>[</w:t>
      </w:r>
      <w:r w:rsidRPr="00733CD4" w:rsidR="00733CD4">
        <w:t>Create → Activate → Deactivate (In Progress / Complete)</w:t>
      </w:r>
      <w:r w:rsidR="00634A22">
        <w:t>]</w:t>
      </w:r>
    </w:p>
    <w:p w:rsidR="00CD3424" w:rsidP="0070402C" w:rsidRDefault="00CD3424" w14:paraId="3FE37280" w14:textId="54611A1D">
      <w:pPr>
        <w:pStyle w:val="ListParagraph"/>
        <w:numPr>
          <w:ilvl w:val="0"/>
          <w:numId w:val="12"/>
        </w:numPr>
      </w:pPr>
      <w:r>
        <w:t>Terminate</w:t>
      </w:r>
      <w:r w:rsidR="00634A22">
        <w:tab/>
      </w:r>
      <w:r w:rsidR="00634A22">
        <w:t>[</w:t>
      </w:r>
      <w:r w:rsidRPr="00733CD4" w:rsidR="00733CD4">
        <w:t>Create → Terminate (In Progress)</w:t>
      </w:r>
      <w:r w:rsidR="00634A22">
        <w:t>]</w:t>
      </w:r>
    </w:p>
    <w:p w:rsidRPr="00E1348A" w:rsidR="00D92943" w:rsidP="00A24E94" w:rsidRDefault="000C1DC3" w14:paraId="63437F9F" w14:textId="44F6C00B">
      <w:pPr>
        <w:rPr>
          <w:b/>
          <w:bCs/>
        </w:rPr>
      </w:pPr>
      <w:r w:rsidRPr="00E1348A">
        <w:rPr>
          <w:b/>
          <w:bCs/>
        </w:rPr>
        <w:t>O</w:t>
      </w:r>
      <w:r w:rsidRPr="00E1348A" w:rsidR="00D92943">
        <w:rPr>
          <w:b/>
          <w:bCs/>
        </w:rPr>
        <w:t>utput of order IDs created by testing team:</w:t>
      </w:r>
    </w:p>
    <w:p w:rsidR="00175DAB" w:rsidP="00175DAB" w:rsidRDefault="00175DAB" w14:paraId="06CF9451" w14:textId="26CDE1A6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175DAB">
        <w:rPr>
          <w:rFonts w:ascii="Courier New" w:hAnsi="Courier New"/>
        </w:rPr>
        <w:t>Create Order id:</w:t>
      </w:r>
      <w:r w:rsidR="00EB56AA">
        <w:rPr>
          <w:rFonts w:ascii="Courier New" w:hAnsi="Courier New"/>
        </w:rPr>
        <w:t xml:space="preserve"> </w:t>
      </w:r>
      <w:r w:rsidRPr="005653B7" w:rsidR="005653B7">
        <w:rPr>
          <w:rFonts w:ascii="Courier New" w:hAnsi="Courier New"/>
        </w:rPr>
        <w:t>89e64a9d-17f9-4e2c-8403-18cb3b42f2d0</w:t>
      </w:r>
      <w:r w:rsidRPr="00175DAB">
        <w:rPr>
          <w:rFonts w:ascii="Courier New" w:hAnsi="Courier New"/>
        </w:rPr>
        <w:br/>
      </w:r>
      <w:r w:rsidRPr="00175DAB">
        <w:rPr>
          <w:rFonts w:ascii="Courier New" w:hAnsi="Courier New"/>
        </w:rPr>
        <w:t>Activate Order i</w:t>
      </w:r>
      <w:r w:rsidR="00EB56AA">
        <w:rPr>
          <w:rFonts w:ascii="Courier New" w:hAnsi="Courier New"/>
        </w:rPr>
        <w:t>d</w:t>
      </w:r>
      <w:r w:rsidRPr="00175DAB">
        <w:rPr>
          <w:rFonts w:ascii="Courier New" w:hAnsi="Courier New"/>
        </w:rPr>
        <w:t>:</w:t>
      </w:r>
      <w:r w:rsidR="00EB56AA">
        <w:rPr>
          <w:rFonts w:ascii="Courier New" w:hAnsi="Courier New"/>
        </w:rPr>
        <w:t xml:space="preserve"> </w:t>
      </w:r>
      <w:r w:rsidRPr="0009255C" w:rsidR="0009255C">
        <w:rPr>
          <w:rFonts w:ascii="Courier New" w:hAnsi="Courier New"/>
        </w:rPr>
        <w:t>9c32083f-105d-4d51-9dba-cb8c3a944591</w:t>
      </w:r>
      <w:r w:rsidRPr="00175DAB">
        <w:rPr>
          <w:rFonts w:ascii="Courier New" w:hAnsi="Courier New"/>
        </w:rPr>
        <w:br/>
      </w:r>
      <w:r w:rsidRPr="00175DAB">
        <w:rPr>
          <w:rFonts w:ascii="Courier New" w:hAnsi="Courier New"/>
        </w:rPr>
        <w:t>Deactivate Order id:</w:t>
      </w:r>
      <w:r w:rsidR="00EB56AA">
        <w:rPr>
          <w:rFonts w:ascii="Courier New" w:hAnsi="Courier New"/>
        </w:rPr>
        <w:t xml:space="preserve"> </w:t>
      </w:r>
      <w:r w:rsidRPr="0009255C" w:rsidR="0009255C">
        <w:rPr>
          <w:rFonts w:ascii="Courier New" w:hAnsi="Courier New"/>
        </w:rPr>
        <w:t>e6707eba-50c8-4b73-bc05-ad0010e3ba01</w:t>
      </w:r>
    </w:p>
    <w:p w:rsidRPr="00175DAB" w:rsidR="00D30067" w:rsidP="00175DAB" w:rsidRDefault="00D30067" w14:paraId="1B1DE794" w14:textId="43565640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>
        <w:rPr>
          <w:rFonts w:ascii="Courier New" w:hAnsi="Courier New"/>
        </w:rPr>
        <w:t>Terminate Order id:</w:t>
      </w:r>
      <w:r w:rsidR="00EB56AA">
        <w:rPr>
          <w:rFonts w:ascii="Courier New" w:hAnsi="Courier New"/>
        </w:rPr>
        <w:t xml:space="preserve"> </w:t>
      </w:r>
      <w:r w:rsidRPr="00EB56AA" w:rsidR="00EB56AA">
        <w:rPr>
          <w:rFonts w:ascii="Courier New" w:hAnsi="Courier New"/>
        </w:rPr>
        <w:t>f7d799ca-cba2-4edd-8de6-6ba1ec95d5de</w:t>
      </w:r>
    </w:p>
    <w:p w:rsidR="00175DAB" w:rsidP="00175DAB" w:rsidRDefault="00175DAB" w14:paraId="3C47C168" w14:textId="77777777"/>
    <w:p w:rsidR="0070402C" w:rsidP="00595726" w:rsidRDefault="004E2EE0" w14:paraId="7AB40802" w14:textId="4FE90023">
      <w:r>
        <w:rPr>
          <w:noProof/>
        </w:rPr>
        <w:drawing>
          <wp:inline distT="0" distB="0" distL="0" distR="0" wp14:anchorId="38B7309C" wp14:editId="4C95E047">
            <wp:extent cx="6332220" cy="3947795"/>
            <wp:effectExtent l="0" t="0" r="0" b="0"/>
            <wp:docPr id="88256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64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F2C25" w:rsidR="0084026E" w:rsidP="0084026E" w:rsidRDefault="00336229" w14:paraId="08842AA0" w14:textId="43EF7502">
      <w:pPr>
        <w:rPr>
          <w:b/>
          <w:bCs/>
          <w:i/>
          <w:iCs/>
          <w:color w:val="808080" w:themeColor="background1" w:themeShade="80"/>
          <w:sz w:val="20"/>
          <w:szCs w:val="20"/>
        </w:rPr>
      </w:pPr>
      <w:r>
        <w:rPr>
          <w:b/>
          <w:bCs/>
          <w:i/>
          <w:iCs/>
          <w:color w:val="808080" w:themeColor="background1" w:themeShade="80"/>
          <w:sz w:val="20"/>
          <w:szCs w:val="20"/>
        </w:rPr>
        <w:t xml:space="preserve">Expected output </w:t>
      </w:r>
      <w:r w:rsidR="00774858">
        <w:rPr>
          <w:b/>
          <w:bCs/>
          <w:i/>
          <w:iCs/>
          <w:color w:val="808080" w:themeColor="background1" w:themeShade="80"/>
          <w:sz w:val="20"/>
          <w:szCs w:val="20"/>
        </w:rPr>
        <w:t>of order</w:t>
      </w:r>
      <w:r>
        <w:rPr>
          <w:b/>
          <w:bCs/>
          <w:i/>
          <w:iCs/>
          <w:color w:val="808080" w:themeColor="background1" w:themeShade="80"/>
          <w:sz w:val="20"/>
          <w:szCs w:val="20"/>
        </w:rPr>
        <w:t xml:space="preserve"> IDs</w:t>
      </w:r>
      <w:r w:rsidR="00774858">
        <w:rPr>
          <w:b/>
          <w:bCs/>
          <w:i/>
          <w:iCs/>
          <w:color w:val="808080" w:themeColor="background1" w:themeShade="80"/>
          <w:sz w:val="20"/>
          <w:szCs w:val="20"/>
        </w:rPr>
        <w:t xml:space="preserve"> created </w:t>
      </w:r>
      <w:r w:rsidR="00C64A80">
        <w:rPr>
          <w:b/>
          <w:bCs/>
          <w:i/>
          <w:iCs/>
          <w:color w:val="808080" w:themeColor="background1" w:themeShade="80"/>
          <w:sz w:val="20"/>
          <w:szCs w:val="20"/>
        </w:rPr>
        <w:t xml:space="preserve">and visible </w:t>
      </w:r>
      <w:r w:rsidR="00774858">
        <w:rPr>
          <w:b/>
          <w:bCs/>
          <w:i/>
          <w:iCs/>
          <w:color w:val="808080" w:themeColor="background1" w:themeShade="80"/>
          <w:sz w:val="20"/>
          <w:szCs w:val="20"/>
        </w:rPr>
        <w:t>in OrderHub</w:t>
      </w:r>
      <w:r w:rsidRPr="005F2C25" w:rsidR="0084026E">
        <w:rPr>
          <w:b/>
          <w:bCs/>
          <w:i/>
          <w:iCs/>
          <w:color w:val="808080" w:themeColor="background1" w:themeShade="80"/>
          <w:sz w:val="20"/>
          <w:szCs w:val="20"/>
        </w:rPr>
        <w:t xml:space="preserve"> UI</w:t>
      </w:r>
    </w:p>
    <w:p w:rsidR="00595726" w:rsidP="00595726" w:rsidRDefault="00595726" w14:paraId="43C0DBFF" w14:textId="77777777"/>
    <w:p w:rsidR="00C40622" w:rsidP="00595726" w:rsidRDefault="00C40622" w14:paraId="0BF65BB2" w14:textId="77777777"/>
    <w:p w:rsidR="0070402C" w:rsidP="0070402C" w:rsidRDefault="0070402C" w14:paraId="0F5F4144" w14:textId="61FE148A">
      <w:pPr>
        <w:pStyle w:val="Heading2"/>
      </w:pPr>
      <w:bookmarkStart w:name="_Toc226656154" w:id="6"/>
      <w:r w:rsidRPr="001C0363">
        <w:t xml:space="preserve">Verify </w:t>
      </w:r>
      <w:r>
        <w:t>backups</w:t>
      </w:r>
      <w:bookmarkEnd w:id="6"/>
    </w:p>
    <w:p w:rsidR="0070402C" w:rsidP="0070402C" w:rsidRDefault="0070402C" w14:paraId="6260F8FB" w14:textId="4810B16E">
      <w:r>
        <w:t xml:space="preserve">Verify </w:t>
      </w:r>
      <w:r w:rsidR="00DF0EAB">
        <w:t xml:space="preserve">that </w:t>
      </w:r>
      <w:r w:rsidRPr="0070402C">
        <w:t xml:space="preserve">latest DB backups </w:t>
      </w:r>
      <w:r w:rsidR="00137B5C">
        <w:t xml:space="preserve">are </w:t>
      </w:r>
      <w:r>
        <w:t xml:space="preserve">available </w:t>
      </w:r>
      <w:r w:rsidRPr="0070402C">
        <w:t>for UIV and NOr</w:t>
      </w:r>
      <w:r w:rsidR="004B0E11">
        <w:t>C</w:t>
      </w:r>
      <w:r w:rsidR="00F75586">
        <w:t xml:space="preserve"> using the command below</w:t>
      </w:r>
    </w:p>
    <w:p w:rsidRPr="00F75586" w:rsidR="00F75586" w:rsidP="00F75586" w:rsidRDefault="006D7589" w14:paraId="29369ED1" w14:textId="2C255691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>
        <w:rPr>
          <w:rFonts w:ascii="Courier New" w:hAnsi="Courier New"/>
        </w:rPr>
        <w:t>#</w:t>
      </w:r>
      <w:r w:rsidRPr="00F75586" w:rsidR="00F75586">
        <w:rPr>
          <w:rFonts w:ascii="Courier New" w:hAnsi="Courier New"/>
        </w:rPr>
        <w:t xml:space="preserve">kubectl -n </w:t>
      </w:r>
      <w:r w:rsidR="00F75586">
        <w:rPr>
          <w:rFonts w:ascii="Courier New" w:hAnsi="Courier New"/>
        </w:rPr>
        <w:t>&lt;namespace&gt;</w:t>
      </w:r>
      <w:r w:rsidRPr="00F75586" w:rsidR="00F75586">
        <w:rPr>
          <w:rFonts w:ascii="Courier New" w:hAnsi="Courier New"/>
        </w:rPr>
        <w:t xml:space="preserve"> get brpolices.cbur.csf.nokia.com -o=jsonpath='{range .items[*]}{"==\n"}{.metadata.name}{"\n"}{range.status.backupHistory[*]}{@}{"\n"}{end}{end}' | grep </w:t>
      </w:r>
      <w:r w:rsidR="00F75586">
        <w:rPr>
          <w:rFonts w:ascii="Courier New" w:hAnsi="Courier New"/>
        </w:rPr>
        <w:t>&lt;DB name&gt;</w:t>
      </w:r>
    </w:p>
    <w:p w:rsidR="001301C8" w:rsidP="0070402C" w:rsidRDefault="001301C8" w14:paraId="759FCB7C" w14:textId="77777777">
      <w:pPr>
        <w:ind w:left="360"/>
      </w:pPr>
    </w:p>
    <w:p w:rsidR="001301C8" w:rsidP="001301C8" w:rsidRDefault="006F02C3" w14:paraId="08699BA9" w14:textId="0D0F73F1">
      <w:r>
        <w:rPr>
          <w:noProof/>
        </w:rPr>
        <w:drawing>
          <wp:inline distT="0" distB="0" distL="0" distR="0" wp14:anchorId="24DF9A80" wp14:editId="4086778B">
            <wp:extent cx="6332220" cy="818515"/>
            <wp:effectExtent l="0" t="0" r="0" b="635"/>
            <wp:docPr id="171193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31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1C8" w:rsidP="0070402C" w:rsidRDefault="001301C8" w14:paraId="5513B3FC" w14:textId="77777777">
      <w:pPr>
        <w:ind w:left="360"/>
      </w:pPr>
    </w:p>
    <w:p w:rsidR="00F75586" w:rsidP="00BA5D90" w:rsidRDefault="00F01279" w14:paraId="11E53C33" w14:textId="64EA792B">
      <w:pPr>
        <w:pStyle w:val="Heading3"/>
      </w:pPr>
      <w:bookmarkStart w:name="_Toc226656155" w:id="7"/>
      <w:r>
        <w:t>Verification of UIV DB backup</w:t>
      </w:r>
      <w:r w:rsidR="00CE306C">
        <w:t>s</w:t>
      </w:r>
      <w:bookmarkEnd w:id="7"/>
    </w:p>
    <w:p w:rsidR="00CE306C" w:rsidP="00CE306C" w:rsidRDefault="00CE306C" w14:paraId="6CF89D4E" w14:textId="50794953">
      <w:r>
        <w:t>Verify existing backups of UIV DBs</w:t>
      </w:r>
      <w:r w:rsidR="0091485F">
        <w:t xml:space="preserve"> neo4j and mariadb</w:t>
      </w:r>
      <w:r w:rsidR="0090338B">
        <w:t>.</w:t>
      </w:r>
    </w:p>
    <w:p w:rsidRPr="0091485F" w:rsidR="0091485F" w:rsidP="00CE306C" w:rsidRDefault="0091485F" w14:paraId="4E865B10" w14:textId="3CE109FD">
      <w:pPr>
        <w:rPr>
          <w:b/>
          <w:bCs/>
        </w:rPr>
      </w:pPr>
      <w:r w:rsidRPr="0091485F">
        <w:rPr>
          <w:b/>
          <w:bCs/>
        </w:rPr>
        <w:t>Sample Output</w:t>
      </w:r>
      <w:r w:rsidR="00D7052B">
        <w:rPr>
          <w:b/>
          <w:bCs/>
        </w:rPr>
        <w:t xml:space="preserve"> of UIV</w:t>
      </w:r>
      <w:r w:rsidRPr="0091485F">
        <w:rPr>
          <w:b/>
          <w:bCs/>
        </w:rPr>
        <w:t>:</w:t>
      </w:r>
    </w:p>
    <w:p w:rsidRPr="006F02C3" w:rsidR="006F02C3" w:rsidP="006F02C3" w:rsidRDefault="006F02C3" w14:paraId="5407D213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[root@deployervm-lab1-instance2 BackupSync]# kubectl -n doc-uiv get brpolices.cbur.csf.nokia.com -o=jsonpath='{range .items[*]}{"==\n"}{.metadata.name}{"\n"}{range.status.backupHistory[*]}{@}{"\n"}{end}{end}' | grep "neo4j\|mariadb"</w:t>
      </w:r>
    </w:p>
    <w:p w:rsidRPr="006F02C3" w:rsidR="006F02C3" w:rsidP="006F02C3" w:rsidRDefault="006F02C3" w14:paraId="4B13174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doc-uiv-neo4j-cbur</w:t>
      </w:r>
    </w:p>
    <w:p w:rsidRPr="006F02C3" w:rsidR="006F02C3" w:rsidP="006F02C3" w:rsidRDefault="006F02C3" w14:paraId="367068E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20260406000003_e03_SFTP_doc-uiv_doc-uiv-neo4j-cbur</w:t>
      </w:r>
    </w:p>
    <w:p w:rsidRPr="006F02C3" w:rsidR="006F02C3" w:rsidP="006F02C3" w:rsidRDefault="006F02C3" w14:paraId="1175B15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20260406153817_e03_SFTP_doc-uiv_doc-uiv-neo4j-cbur</w:t>
      </w:r>
    </w:p>
    <w:p w:rsidRPr="006F02C3" w:rsidR="006F02C3" w:rsidP="006F02C3" w:rsidRDefault="006F02C3" w14:paraId="6B218317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20260407000007_e03_SFTP_doc-uiv_doc-uiv-neo4j-cbur</w:t>
      </w:r>
    </w:p>
    <w:p w:rsidRPr="006F02C3" w:rsidR="006F02C3" w:rsidP="006F02C3" w:rsidRDefault="006F02C3" w14:paraId="7FAEE870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doc-uiv-uiv-mariadb-cmdb-mariadb</w:t>
      </w:r>
    </w:p>
    <w:p w:rsidRPr="006F02C3" w:rsidR="006F02C3" w:rsidP="006F02C3" w:rsidRDefault="006F02C3" w14:paraId="7417FDD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20260406000002_e03_SFTP_doc-uiv_doc-uiv-uiv-mariadb-cmdb-mariadb</w:t>
      </w:r>
    </w:p>
    <w:p w:rsidRPr="006F02C3" w:rsidR="006F02C3" w:rsidP="006F02C3" w:rsidRDefault="006F02C3" w14:paraId="5772AD6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20260406154502_e03_SFTP_doc-uiv_doc-uiv-uiv-mariadb-cmdb-mariadb</w:t>
      </w:r>
    </w:p>
    <w:p w:rsidRPr="006F02C3" w:rsidR="006F02C3" w:rsidP="006F02C3" w:rsidRDefault="006F02C3" w14:paraId="6573F39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20260407000004_e03_SFTP_doc-uiv_doc-uiv-uiv-mariadb-cmdb-mariadb</w:t>
      </w:r>
    </w:p>
    <w:p w:rsidRPr="00F75586" w:rsidR="00F75586" w:rsidP="006F02C3" w:rsidRDefault="006F02C3" w14:paraId="0627B1BF" w14:textId="2C556650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[root@deployervm-lab1-instance2 BackupSync]#</w:t>
      </w:r>
      <w:r w:rsidRPr="00F75586" w:rsidR="00F75586">
        <w:rPr>
          <w:rFonts w:ascii="Courier New" w:hAnsi="Courier New"/>
        </w:rPr>
        <w:t>iadb-cmdb-mariadb</w:t>
      </w:r>
    </w:p>
    <w:p w:rsidRPr="00F75586" w:rsidR="00F75586" w:rsidP="00F75586" w:rsidRDefault="00F75586" w14:paraId="1B189721" w14:textId="30A7A5E3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F75586">
        <w:rPr>
          <w:rFonts w:ascii="Courier New" w:hAnsi="Courier New"/>
        </w:rPr>
        <w:t>[root@deployervm-lab1-instance2 anycloudscript]#</w:t>
      </w:r>
    </w:p>
    <w:p w:rsidR="00D92FDF" w:rsidP="00D92FDF" w:rsidRDefault="00D92FDF" w14:paraId="6CE1092E" w14:textId="77777777"/>
    <w:p w:rsidR="001301C8" w:rsidP="00D92FDF" w:rsidRDefault="006F02C3" w14:paraId="4B70B37A" w14:textId="442186E6">
      <w:r>
        <w:rPr>
          <w:noProof/>
        </w:rPr>
        <w:drawing>
          <wp:inline distT="0" distB="0" distL="0" distR="0" wp14:anchorId="5540F44E" wp14:editId="7029F8C7">
            <wp:extent cx="6332220" cy="1548765"/>
            <wp:effectExtent l="0" t="0" r="0" b="0"/>
            <wp:docPr id="22097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70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5FC" w:rsidP="00B565FC" w:rsidRDefault="00B565FC" w14:paraId="563C2788" w14:textId="6F83440B">
      <w:pPr>
        <w:pStyle w:val="Heading3"/>
      </w:pPr>
      <w:bookmarkStart w:name="_Toc226656156" w:id="8"/>
      <w:r>
        <w:t>Verification of NOrC DB backups</w:t>
      </w:r>
      <w:bookmarkEnd w:id="8"/>
    </w:p>
    <w:p w:rsidR="00B565FC" w:rsidP="00B565FC" w:rsidRDefault="00B565FC" w14:paraId="5EAA5596" w14:textId="2551DC33">
      <w:r>
        <w:t>Verify existing backups of UIV DBs neo4j and mariadb</w:t>
      </w:r>
      <w:r w:rsidR="0090338B">
        <w:t>.</w:t>
      </w:r>
    </w:p>
    <w:p w:rsidRPr="0091485F" w:rsidR="00B565FC" w:rsidP="00B565FC" w:rsidRDefault="00B565FC" w14:paraId="47A236AE" w14:textId="538818A8">
      <w:pPr>
        <w:rPr>
          <w:b/>
          <w:bCs/>
        </w:rPr>
      </w:pPr>
      <w:r w:rsidRPr="0091485F">
        <w:rPr>
          <w:b/>
          <w:bCs/>
        </w:rPr>
        <w:t>Sample Output</w:t>
      </w:r>
      <w:r>
        <w:rPr>
          <w:b/>
          <w:bCs/>
        </w:rPr>
        <w:t xml:space="preserve"> </w:t>
      </w:r>
      <w:r w:rsidR="00D7052B">
        <w:rPr>
          <w:b/>
          <w:bCs/>
        </w:rPr>
        <w:t>of</w:t>
      </w:r>
      <w:r>
        <w:rPr>
          <w:b/>
          <w:bCs/>
        </w:rPr>
        <w:t xml:space="preserve"> NOrC DB</w:t>
      </w:r>
      <w:r w:rsidRPr="0091485F">
        <w:rPr>
          <w:b/>
          <w:bCs/>
        </w:rPr>
        <w:t>:</w:t>
      </w:r>
    </w:p>
    <w:p w:rsidRPr="006F02C3" w:rsidR="006F02C3" w:rsidP="006F02C3" w:rsidRDefault="006F02C3" w14:paraId="15E89CE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[root@deployervm-lab1-instance2 BackupSync]# kubectl -n doc-norc get brpolices.cbur.csf.nokia.com -o=jsonpath='{range .items[*]}{"==\n"}{.metadata.name}{"\n"}{range.status.backupHistory[*]}{@}{"\n"}{end}{end}' | grep "cassandra\|cmdb\|cmgo"</w:t>
      </w:r>
    </w:p>
    <w:p w:rsidRPr="006F02C3" w:rsidR="006F02C3" w:rsidP="006F02C3" w:rsidRDefault="006F02C3" w14:paraId="17D8828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cassandra-ccas-apache</w:t>
      </w:r>
    </w:p>
    <w:p w:rsidRPr="006F02C3" w:rsidR="006F02C3" w:rsidP="006F02C3" w:rsidRDefault="006F02C3" w14:paraId="6814D78D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20260404000005_e03_SFTP_doc-norc_cassandra-ccas-apache</w:t>
      </w:r>
    </w:p>
    <w:p w:rsidRPr="006F02C3" w:rsidR="006F02C3" w:rsidP="006F02C3" w:rsidRDefault="006F02C3" w14:paraId="029E19E3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20260405000005_e03_SFTP_doc-norc_cassandra-ccas-apache</w:t>
      </w:r>
    </w:p>
    <w:p w:rsidRPr="006F02C3" w:rsidR="006F02C3" w:rsidP="006F02C3" w:rsidRDefault="006F02C3" w14:paraId="0653CEE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20260406000003_e03_SFTP_doc-norc_cassandra-ccas-apache</w:t>
      </w:r>
    </w:p>
    <w:p w:rsidRPr="006F02C3" w:rsidR="006F02C3" w:rsidP="006F02C3" w:rsidRDefault="006F02C3" w14:paraId="5834C7DD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20260406154703_e03_SFTP_doc-norc_cassandra-ccas-apache</w:t>
      </w:r>
    </w:p>
    <w:p w:rsidRPr="006F02C3" w:rsidR="006F02C3" w:rsidP="006F02C3" w:rsidRDefault="006F02C3" w14:paraId="7BE43B3E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20260407000007_e03_SFTP_doc-norc_cassandra-ccas-apache</w:t>
      </w:r>
    </w:p>
    <w:p w:rsidRPr="006F02C3" w:rsidR="006F02C3" w:rsidP="006F02C3" w:rsidRDefault="006F02C3" w14:paraId="7DC1C5D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cmdb-doc-norc-mariadb</w:t>
      </w:r>
    </w:p>
    <w:p w:rsidRPr="006F02C3" w:rsidR="006F02C3" w:rsidP="006F02C3" w:rsidRDefault="006F02C3" w14:paraId="0DD0915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20260404000005_e03_SFTP_doc-norc_cmdb-doc-norc-mariadb</w:t>
      </w:r>
    </w:p>
    <w:p w:rsidRPr="006F02C3" w:rsidR="006F02C3" w:rsidP="006F02C3" w:rsidRDefault="006F02C3" w14:paraId="15659426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20260405000005_e03_SFTP_doc-norc_cmdb-doc-norc-mariadb</w:t>
      </w:r>
    </w:p>
    <w:p w:rsidRPr="006F02C3" w:rsidR="006F02C3" w:rsidP="006F02C3" w:rsidRDefault="006F02C3" w14:paraId="74F136D7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20260406000002_e03_SFTP_doc-norc_cmdb-doc-norc-mariadb</w:t>
      </w:r>
    </w:p>
    <w:p w:rsidRPr="006F02C3" w:rsidR="006F02C3" w:rsidP="006F02C3" w:rsidRDefault="006F02C3" w14:paraId="64D1C96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20260406154755_e03_SFTP_doc-norc_cmdb-doc-norc-mariadb</w:t>
      </w:r>
    </w:p>
    <w:p w:rsidRPr="006F02C3" w:rsidR="006F02C3" w:rsidP="006F02C3" w:rsidRDefault="006F02C3" w14:paraId="5F28FCB0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20260407000007_e03_SFTP_doc-norc_cmdb-doc-norc-mariadb</w:t>
      </w:r>
    </w:p>
    <w:p w:rsidRPr="006F02C3" w:rsidR="006F02C3" w:rsidP="006F02C3" w:rsidRDefault="006F02C3" w14:paraId="4272DE9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cmgo-norc-replica</w:t>
      </w:r>
    </w:p>
    <w:p w:rsidRPr="006F02C3" w:rsidR="006F02C3" w:rsidP="006F02C3" w:rsidRDefault="006F02C3" w14:paraId="4BD1AA2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20260404000005_e03_SFTP_doc-norc_cmgo-norc-replica</w:t>
      </w:r>
    </w:p>
    <w:p w:rsidRPr="006F02C3" w:rsidR="006F02C3" w:rsidP="006F02C3" w:rsidRDefault="006F02C3" w14:paraId="4579AAEE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20260405000004_e03_SFTP_doc-norc_cmgo-norc-replica</w:t>
      </w:r>
    </w:p>
    <w:p w:rsidRPr="006F02C3" w:rsidR="006F02C3" w:rsidP="006F02C3" w:rsidRDefault="006F02C3" w14:paraId="679F439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20260406000003_e03_SFTP_doc-norc_cmgo-norc-replica</w:t>
      </w:r>
    </w:p>
    <w:p w:rsidRPr="006F02C3" w:rsidR="006F02C3" w:rsidP="006F02C3" w:rsidRDefault="006F02C3" w14:paraId="63F14E4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20260406154845_e03_SFTP_doc-norc_cmgo-norc-replica</w:t>
      </w:r>
    </w:p>
    <w:p w:rsidRPr="006F02C3" w:rsidR="006F02C3" w:rsidP="006F02C3" w:rsidRDefault="006F02C3" w14:paraId="3B55B445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20260407000008_e03_SFTP_doc-norc_cmgo-norc-replica</w:t>
      </w:r>
    </w:p>
    <w:p w:rsidRPr="00D92FDF" w:rsidR="00D92FDF" w:rsidP="006F02C3" w:rsidRDefault="006F02C3" w14:paraId="0089210A" w14:textId="61F17BCD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F02C3">
        <w:rPr>
          <w:rFonts w:ascii="Courier New" w:hAnsi="Courier New"/>
        </w:rPr>
        <w:t>[root@deployervm-lab1-instance2 BackupSync]#</w:t>
      </w:r>
    </w:p>
    <w:p w:rsidRPr="00D92FDF" w:rsidR="00D92FDF" w:rsidP="00D92FDF" w:rsidRDefault="00D92FDF" w14:paraId="3B7D146E" w14:textId="77777777"/>
    <w:p w:rsidR="002945DD" w:rsidP="00424AB6" w:rsidRDefault="002945DD" w14:paraId="6ABAE3AE" w14:textId="72D5BE12">
      <w:pPr>
        <w:pStyle w:val="Heading2"/>
      </w:pPr>
      <w:bookmarkStart w:name="_Toc226656157" w:id="9"/>
      <w:r w:rsidRPr="00424AB6">
        <w:t>Identify</w:t>
      </w:r>
      <w:r>
        <w:t xml:space="preserve"> helm name of DBs</w:t>
      </w:r>
      <w:bookmarkEnd w:id="9"/>
    </w:p>
    <w:p w:rsidR="00D15ACF" w:rsidP="005114E4" w:rsidRDefault="002945DD" w14:paraId="3B8EC6E4" w14:textId="388D434C">
      <w:r>
        <w:t>Verify and fetch</w:t>
      </w:r>
      <w:r w:rsidRPr="005114E4" w:rsidR="005114E4">
        <w:t xml:space="preserve"> </w:t>
      </w:r>
      <w:r w:rsidR="00BF057F">
        <w:t>h</w:t>
      </w:r>
      <w:r w:rsidRPr="005114E4" w:rsidR="005114E4">
        <w:t>elm names for DBs</w:t>
      </w:r>
      <w:r w:rsidR="003B6E23">
        <w:t xml:space="preserve"> </w:t>
      </w:r>
      <w:r w:rsidR="009A396D">
        <w:t>using the command below</w:t>
      </w:r>
    </w:p>
    <w:p w:rsidRPr="003B6E23" w:rsidR="003B6E23" w:rsidP="003B6E23" w:rsidRDefault="006D7589" w14:paraId="7F2B50BB" w14:textId="39B33C84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>
        <w:rPr>
          <w:rFonts w:ascii="Courier New" w:hAnsi="Courier New"/>
        </w:rPr>
        <w:t>#</w:t>
      </w:r>
      <w:r w:rsidRPr="003B6E23" w:rsidR="003B6E23">
        <w:rPr>
          <w:rFonts w:ascii="Courier New" w:hAnsi="Courier New"/>
        </w:rPr>
        <w:t>./</w:t>
      </w:r>
      <w:r w:rsidR="002C7936">
        <w:rPr>
          <w:rFonts w:ascii="Courier New" w:hAnsi="Courier New"/>
        </w:rPr>
        <w:t>helm ls -a -n &lt;namespace&gt; &lt;</w:t>
      </w:r>
      <w:r w:rsidR="00D15ACF">
        <w:rPr>
          <w:rFonts w:ascii="Courier New" w:hAnsi="Courier New"/>
        </w:rPr>
        <w:t>dbname</w:t>
      </w:r>
      <w:r w:rsidR="002C7936">
        <w:rPr>
          <w:rFonts w:ascii="Courier New" w:hAnsi="Courier New"/>
        </w:rPr>
        <w:t>&gt;</w:t>
      </w:r>
    </w:p>
    <w:p w:rsidRPr="00E1348A" w:rsidR="00DB4C2A" w:rsidP="00E1348A" w:rsidRDefault="00DB4C2A" w14:paraId="56978ED2" w14:textId="7E67297F">
      <w:pPr>
        <w:rPr>
          <w:b/>
          <w:bCs/>
        </w:rPr>
      </w:pPr>
      <w:r w:rsidRPr="00E1348A">
        <w:rPr>
          <w:b/>
          <w:bCs/>
        </w:rPr>
        <w:t>Sample Output</w:t>
      </w:r>
      <w:r w:rsidRPr="00E1348A" w:rsidR="00685A92">
        <w:rPr>
          <w:b/>
          <w:bCs/>
        </w:rPr>
        <w:t xml:space="preserve"> for UIV DB</w:t>
      </w:r>
      <w:r w:rsidR="00D50667">
        <w:rPr>
          <w:b/>
          <w:bCs/>
        </w:rPr>
        <w:t xml:space="preserve"> helm names</w:t>
      </w:r>
      <w:r w:rsidRPr="00E1348A">
        <w:rPr>
          <w:b/>
          <w:bCs/>
        </w:rPr>
        <w:t>:</w:t>
      </w:r>
    </w:p>
    <w:p w:rsidRPr="003D599D" w:rsidR="003D599D" w:rsidP="003D599D" w:rsidRDefault="00DB4C2A" w14:paraId="704C03CF" w14:textId="3D73811E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B4C2A">
        <w:rPr>
          <w:rFonts w:ascii="Courier New" w:hAnsi="Courier New"/>
        </w:rPr>
        <w:t xml:space="preserve">[root@deployervm-lab1-instance2 anycloudscript]# </w:t>
      </w:r>
      <w:r w:rsidRPr="003D599D" w:rsidR="003D599D">
        <w:rPr>
          <w:rFonts w:ascii="Courier New" w:hAnsi="Courier New"/>
        </w:rPr>
        <w:t>helm ls -a -n doc-uiv | grep "neo4j-cbur\|cmdb"</w:t>
      </w:r>
    </w:p>
    <w:p w:rsidRPr="003D599D" w:rsidR="003D599D" w:rsidP="003D599D" w:rsidRDefault="003D599D" w14:paraId="2F3B1330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3D599D">
        <w:rPr>
          <w:rFonts w:ascii="Courier New" w:hAnsi="Courier New"/>
        </w:rPr>
        <w:t>doc-uiv-uiv-mariadb                     doc-uiv         1               2025-11-20 11:01:56.505222735 +0000 UTC deployed        cmdb-9.5.2                                   cmdb-6.5.3_mariadb-10.11.11</w:t>
      </w:r>
    </w:p>
    <w:p w:rsidRPr="003D599D" w:rsidR="003D599D" w:rsidP="003D599D" w:rsidRDefault="003D599D" w14:paraId="085BDD00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3D599D">
        <w:rPr>
          <w:rFonts w:ascii="Courier New" w:hAnsi="Courier New"/>
        </w:rPr>
        <w:t>doc-uiv-uiv-neo4j-cbur                  doc-uiv         2               2025-12-11 14:26:11.609008866 +0000 UTC deployed        uiv-neo4j-cbur-25.7.2-137                    5.26.4</w:t>
      </w:r>
    </w:p>
    <w:p w:rsidR="0070402C" w:rsidP="003D599D" w:rsidRDefault="003D599D" w14:paraId="0E12BDBD" w14:textId="473A0431">
      <w:pPr>
        <w:shd w:val="clear" w:color="auto" w:fill="F2F2F2" w:themeFill="background1" w:themeFillShade="F2"/>
        <w:spacing w:before="0"/>
      </w:pPr>
      <w:r w:rsidRPr="003D599D">
        <w:rPr>
          <w:rFonts w:ascii="Courier New" w:hAnsi="Courier New"/>
        </w:rPr>
        <w:t>[root@deployervm-lab1-instance2 ~]#</w:t>
      </w:r>
    </w:p>
    <w:p w:rsidR="002F5510" w:rsidP="00E1348A" w:rsidRDefault="002F5510" w14:paraId="4400491E" w14:textId="77777777">
      <w:pPr>
        <w:rPr>
          <w:b/>
          <w:bCs/>
        </w:rPr>
      </w:pPr>
    </w:p>
    <w:p w:rsidRPr="00E1348A" w:rsidR="00685A92" w:rsidP="00E1348A" w:rsidRDefault="00685A92" w14:paraId="21022584" w14:textId="4FDA0DD5">
      <w:pPr>
        <w:rPr>
          <w:b/>
          <w:bCs/>
        </w:rPr>
      </w:pPr>
      <w:r w:rsidRPr="00E1348A">
        <w:rPr>
          <w:b/>
          <w:bCs/>
        </w:rPr>
        <w:t>Sample Output for NOr</w:t>
      </w:r>
      <w:r w:rsidRPr="00E1348A" w:rsidR="004B0E11">
        <w:rPr>
          <w:b/>
          <w:bCs/>
        </w:rPr>
        <w:t>C</w:t>
      </w:r>
      <w:r w:rsidRPr="00E1348A">
        <w:rPr>
          <w:b/>
          <w:bCs/>
        </w:rPr>
        <w:t xml:space="preserve"> DB</w:t>
      </w:r>
      <w:r w:rsidR="00D50667">
        <w:rPr>
          <w:b/>
          <w:bCs/>
        </w:rPr>
        <w:t xml:space="preserve"> helm names</w:t>
      </w:r>
      <w:r w:rsidRPr="00E1348A">
        <w:rPr>
          <w:b/>
          <w:bCs/>
        </w:rPr>
        <w:t>:</w:t>
      </w:r>
    </w:p>
    <w:p w:rsidRPr="00685A92" w:rsidR="0085644E" w:rsidP="00685A92" w:rsidRDefault="0085644E" w14:paraId="67B22DE4" w14:textId="41958AFF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85A92">
        <w:rPr>
          <w:rFonts w:ascii="Courier New" w:hAnsi="Courier New"/>
        </w:rPr>
        <w:t>[root@deployervm-lab1-instance2 anycloudscript]# helm ls -a -n doc-norc | grep "cassandra\|cmdb\|cmgo"</w:t>
      </w:r>
    </w:p>
    <w:p w:rsidRPr="00685A92" w:rsidR="0085644E" w:rsidP="00685A92" w:rsidRDefault="0085644E" w14:paraId="39976ED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85A92">
        <w:rPr>
          <w:rFonts w:ascii="Courier New" w:hAnsi="Courier New"/>
        </w:rPr>
        <w:t>cassandra                       doc-norc        1               2025-11-20 17:21:03.48464813 +0000 UTC  deployed        ccas-apache-9.0.2                   ccas-apache-3.0.1_cassandra-5.0.2</w:t>
      </w:r>
    </w:p>
    <w:p w:rsidRPr="00685A92" w:rsidR="0085644E" w:rsidP="00685A92" w:rsidRDefault="0085644E" w14:paraId="01837D2E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85A92">
        <w:rPr>
          <w:rFonts w:ascii="Courier New" w:hAnsi="Courier New"/>
        </w:rPr>
        <w:t>cmdb-doc-norc                   doc-norc        1               2025-11-20 17:21:23.735384775 +0000 UTC deployed        cmdb-9.4.1                          cmdb-6.4.1_mariadb-10.11.9</w:t>
      </w:r>
    </w:p>
    <w:p w:rsidRPr="00685A92" w:rsidR="0085644E" w:rsidP="00685A92" w:rsidRDefault="0085644E" w14:paraId="2C66101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85A92">
        <w:rPr>
          <w:rFonts w:ascii="Courier New" w:hAnsi="Courier New"/>
        </w:rPr>
        <w:t>cmgo-norc                       doc-norc        1               2025-11-20 17:21:10.644505783 +0000 UTC deployed        cmgo-25.0.0-7.295.5567              cmgo-7.0.22_mongodb-7.0.22-12.el8</w:t>
      </w:r>
    </w:p>
    <w:p w:rsidRPr="00685A92" w:rsidR="0085644E" w:rsidP="00685A92" w:rsidRDefault="0085644E" w14:paraId="4A2C04B9" w14:textId="6284665F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685A92">
        <w:rPr>
          <w:rFonts w:ascii="Courier New" w:hAnsi="Courier New"/>
        </w:rPr>
        <w:t>[root@deployervm-lab1-instance2 anycloudscript]#</w:t>
      </w:r>
    </w:p>
    <w:p w:rsidR="00D15ACF" w:rsidP="0070402C" w:rsidRDefault="00D15ACF" w14:paraId="183D2415" w14:textId="77777777"/>
    <w:p w:rsidR="00783006" w:rsidP="0070402C" w:rsidRDefault="00783006" w14:paraId="7A5036E4" w14:textId="77777777"/>
    <w:p w:rsidR="00783006" w:rsidP="0070402C" w:rsidRDefault="00783006" w14:paraId="04F27A86" w14:textId="77777777"/>
    <w:p w:rsidR="00783006" w:rsidP="0070402C" w:rsidRDefault="00783006" w14:paraId="407B3E11" w14:textId="77777777"/>
    <w:p w:rsidR="00783006" w:rsidP="0070402C" w:rsidRDefault="00783006" w14:paraId="15BE04DF" w14:textId="77777777"/>
    <w:p w:rsidR="00783006" w:rsidP="0070402C" w:rsidRDefault="00783006" w14:paraId="2E78E90B" w14:textId="77777777"/>
    <w:p w:rsidR="00783006" w:rsidP="0070402C" w:rsidRDefault="00783006" w14:paraId="2CC9483A" w14:textId="77777777"/>
    <w:p w:rsidR="00D50667" w:rsidP="0070402C" w:rsidRDefault="00D50667" w14:paraId="0218E85D" w14:textId="77777777"/>
    <w:p w:rsidR="00D50667" w:rsidP="0070402C" w:rsidRDefault="00D50667" w14:paraId="06DDD143" w14:textId="77777777"/>
    <w:p w:rsidR="00D50667" w:rsidP="0070402C" w:rsidRDefault="00D50667" w14:paraId="6951C154" w14:textId="77777777"/>
    <w:p w:rsidR="00D50667" w:rsidP="0070402C" w:rsidRDefault="00D50667" w14:paraId="48323060" w14:textId="77777777"/>
    <w:p w:rsidR="00157211" w:rsidP="00157211" w:rsidRDefault="00157211" w14:paraId="4F546B4B" w14:textId="77777777">
      <w:pPr>
        <w:pStyle w:val="Heading1"/>
      </w:pPr>
      <w:bookmarkStart w:name="_Toc226656158" w:id="10"/>
      <w:r>
        <w:t>Activity Overview</w:t>
      </w:r>
      <w:bookmarkEnd w:id="10"/>
    </w:p>
    <w:p w:rsidRPr="00614883" w:rsidR="00157211" w:rsidP="00157211" w:rsidRDefault="00157211" w14:paraId="74A50D3C" w14:textId="7D15C8CA">
      <w:r w:rsidR="00157211">
        <w:rPr/>
        <w:t xml:space="preserve">The </w:t>
      </w:r>
      <w:r w:rsidR="374A3C91">
        <w:rPr/>
        <w:t xml:space="preserve">picture below </w:t>
      </w:r>
      <w:r w:rsidR="00157211">
        <w:rPr/>
        <w:t xml:space="preserve">depicts complete overview of the activity. </w:t>
      </w:r>
    </w:p>
    <w:p w:rsidR="00157211" w:rsidP="00157211" w:rsidRDefault="00157211" w14:paraId="7AF9B3B3" w14:textId="77777777">
      <w:r w:rsidRPr="00614883">
        <w:rPr>
          <w:noProof/>
        </w:rPr>
        <w:drawing>
          <wp:inline distT="0" distB="0" distL="0" distR="0" wp14:anchorId="62CCD31B" wp14:editId="66CB8FCB">
            <wp:extent cx="5912154" cy="3200564"/>
            <wp:effectExtent l="0" t="0" r="0" b="0"/>
            <wp:docPr id="11512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7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14883" w:rsidR="00157211" w:rsidP="00157211" w:rsidRDefault="00157211" w14:paraId="586FD270" w14:textId="77777777"/>
    <w:p w:rsidR="00157211" w:rsidP="00157211" w:rsidRDefault="00157211" w14:paraId="54E8E8A1" w14:textId="77777777"/>
    <w:p w:rsidR="00157211" w:rsidP="00157211" w:rsidRDefault="00157211" w14:paraId="06314F72" w14:textId="77777777"/>
    <w:p w:rsidR="00157211" w:rsidP="00157211" w:rsidRDefault="00157211" w14:paraId="2CC16B8F" w14:textId="77777777"/>
    <w:p w:rsidR="00157211" w:rsidP="00157211" w:rsidRDefault="00157211" w14:paraId="134807B2" w14:textId="77777777"/>
    <w:p w:rsidR="5CC43BCC" w:rsidRDefault="5CC43BCC" w14:paraId="6D82AEA2" w14:textId="6FB9982D"/>
    <w:p w:rsidR="5CC43BCC" w:rsidRDefault="5CC43BCC" w14:paraId="3E1ACDD2" w14:textId="2CDA51FB"/>
    <w:p w:rsidR="5CC43BCC" w:rsidRDefault="5CC43BCC" w14:paraId="50FF3BDA" w14:textId="64B7CEC7"/>
    <w:p w:rsidR="5CC43BCC" w:rsidRDefault="5CC43BCC" w14:paraId="2F601446" w14:textId="6795F57A"/>
    <w:p w:rsidR="5CC43BCC" w:rsidRDefault="5CC43BCC" w14:paraId="2C62CB1D" w14:textId="15683E93"/>
    <w:p w:rsidR="5CC43BCC" w:rsidRDefault="5CC43BCC" w14:paraId="7AAC6237" w14:textId="3E8DFF76"/>
    <w:p w:rsidR="5CC43BCC" w:rsidRDefault="5CC43BCC" w14:paraId="3A38F056" w14:textId="721F61BD"/>
    <w:p w:rsidR="5CC43BCC" w:rsidRDefault="5CC43BCC" w14:paraId="2ED275BE" w14:textId="4D018427"/>
    <w:p w:rsidR="00196058" w:rsidP="00196058" w:rsidRDefault="00EB26BA" w14:paraId="551131EB" w14:textId="5C028453">
      <w:pPr>
        <w:pStyle w:val="Heading1"/>
      </w:pPr>
      <w:bookmarkStart w:name="_Toc226656159" w:id="11"/>
      <w:r>
        <w:t>Backup Procedure</w:t>
      </w:r>
      <w:r w:rsidR="00A9628A">
        <w:t xml:space="preserve"> and verification</w:t>
      </w:r>
      <w:bookmarkEnd w:id="11"/>
    </w:p>
    <w:p w:rsidR="00B604A7" w:rsidP="00196058" w:rsidRDefault="00EB26BA" w14:paraId="3CBBD6EE" w14:textId="62A171C3">
      <w:r>
        <w:t>Trigger on-demand backup for UIV and NOr</w:t>
      </w:r>
      <w:r w:rsidR="004B0E11">
        <w:t>C</w:t>
      </w:r>
      <w:r>
        <w:t xml:space="preserve"> </w:t>
      </w:r>
      <w:r w:rsidR="00705591">
        <w:t xml:space="preserve">DBs </w:t>
      </w:r>
      <w:r w:rsidR="00B604A7">
        <w:t>using the commands below</w:t>
      </w:r>
    </w:p>
    <w:p w:rsidRPr="00774CB7" w:rsidR="00050526" w:rsidP="00050526" w:rsidRDefault="006D7589" w14:paraId="6F165A09" w14:textId="2D8A9CEF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>
        <w:rPr>
          <w:rFonts w:ascii="Courier New" w:hAnsi="Courier New"/>
        </w:rPr>
        <w:t>#</w:t>
      </w:r>
      <w:r w:rsidRPr="00774CB7" w:rsidR="00050526">
        <w:rPr>
          <w:rFonts w:ascii="Courier New" w:hAnsi="Courier New"/>
        </w:rPr>
        <w:t xml:space="preserve">./ncs app backup --id </w:t>
      </w:r>
      <w:r w:rsidR="00050526">
        <w:rPr>
          <w:rFonts w:ascii="Courier New" w:hAnsi="Courier New"/>
        </w:rPr>
        <w:t>&lt;</w:t>
      </w:r>
      <w:r w:rsidR="00F20989">
        <w:rPr>
          <w:rFonts w:ascii="Courier New" w:hAnsi="Courier New"/>
        </w:rPr>
        <w:t>helm name</w:t>
      </w:r>
      <w:r w:rsidR="00050526">
        <w:rPr>
          <w:rFonts w:ascii="Courier New" w:hAnsi="Courier New"/>
        </w:rPr>
        <w:t>&gt;</w:t>
      </w:r>
    </w:p>
    <w:p w:rsidR="00B604A7" w:rsidP="00196058" w:rsidRDefault="007B2E6A" w14:paraId="6C95E8C7" w14:textId="1D61E312">
      <w:r w:rsidRPr="003461C1">
        <w:rPr>
          <w:b/>
          <w:bCs/>
        </w:rPr>
        <w:t>NOTE:</w:t>
      </w:r>
      <w:r>
        <w:t xml:space="preserve"> </w:t>
      </w:r>
      <w:r w:rsidR="00407B22">
        <w:t xml:space="preserve">Ensure </w:t>
      </w:r>
      <w:r w:rsidRPr="00F60F69" w:rsidR="000B3D7C">
        <w:rPr>
          <w:b/>
          <w:bCs/>
          <w:i/>
          <w:iCs/>
        </w:rPr>
        <w:t>rsync</w:t>
      </w:r>
      <w:r w:rsidR="000B3D7C">
        <w:t xml:space="preserve"> task </w:t>
      </w:r>
      <w:r w:rsidR="00407B22">
        <w:t xml:space="preserve">is </w:t>
      </w:r>
      <w:r w:rsidR="000B3D7C">
        <w:t xml:space="preserve">completed on </w:t>
      </w:r>
      <w:r w:rsidR="00C603B5">
        <w:t xml:space="preserve">successful </w:t>
      </w:r>
      <w:r w:rsidR="000B3D7C">
        <w:t xml:space="preserve">completion of </w:t>
      </w:r>
      <w:r w:rsidR="0079474F">
        <w:t xml:space="preserve">on-demand </w:t>
      </w:r>
      <w:r w:rsidR="000B3D7C">
        <w:t>backup</w:t>
      </w:r>
      <w:r w:rsidR="009F46F1">
        <w:t>.</w:t>
      </w:r>
    </w:p>
    <w:p w:rsidR="00C26CF6" w:rsidP="003C66BC" w:rsidRDefault="00F91419" w14:paraId="4DE9090A" w14:textId="3CC44F57">
      <w:pPr>
        <w:pStyle w:val="Heading2"/>
      </w:pPr>
      <w:bookmarkStart w:name="_Toc226656160" w:id="12"/>
      <w:r>
        <w:t>On-demand backup of DBs</w:t>
      </w:r>
      <w:bookmarkEnd w:id="12"/>
      <w:r w:rsidR="006F59E3">
        <w:t xml:space="preserve"> </w:t>
      </w:r>
    </w:p>
    <w:p w:rsidR="003C66BC" w:rsidP="00F91419" w:rsidRDefault="00F91419" w14:paraId="74B732D2" w14:textId="1D2C77DA">
      <w:pPr>
        <w:pStyle w:val="Heading3"/>
      </w:pPr>
      <w:bookmarkStart w:name="_Toc226656161" w:id="13"/>
      <w:r>
        <w:t>Backup o</w:t>
      </w:r>
      <w:r w:rsidR="006F59E3">
        <w:t>f UIV neo4j DB</w:t>
      </w:r>
      <w:bookmarkEnd w:id="13"/>
    </w:p>
    <w:p w:rsidR="007B2E6A" w:rsidP="00196058" w:rsidRDefault="000C281D" w14:paraId="196D3B1F" w14:textId="1B3B2EF1">
      <w:r>
        <w:rPr>
          <w:noProof/>
        </w:rPr>
        <w:drawing>
          <wp:inline distT="0" distB="0" distL="0" distR="0" wp14:anchorId="48849A6F" wp14:editId="3B4566B6">
            <wp:extent cx="6332220" cy="2132965"/>
            <wp:effectExtent l="0" t="0" r="0" b="635"/>
            <wp:docPr id="210566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650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1348A" w:rsidR="00F20989" w:rsidP="00E1348A" w:rsidRDefault="005E3ED9" w14:paraId="156B5D15" w14:textId="5BBBFB4B">
      <w:pPr>
        <w:rPr>
          <w:b/>
          <w:bCs/>
        </w:rPr>
      </w:pPr>
      <w:r>
        <w:rPr>
          <w:b/>
          <w:bCs/>
        </w:rPr>
        <w:t>Expected</w:t>
      </w:r>
      <w:r w:rsidRPr="00E1348A" w:rsidR="00F20989">
        <w:rPr>
          <w:b/>
          <w:bCs/>
        </w:rPr>
        <w:t xml:space="preserve"> </w:t>
      </w:r>
      <w:r>
        <w:rPr>
          <w:b/>
          <w:bCs/>
        </w:rPr>
        <w:t>o</w:t>
      </w:r>
      <w:r w:rsidRPr="00E1348A" w:rsidR="00F20989">
        <w:rPr>
          <w:b/>
          <w:bCs/>
        </w:rPr>
        <w:t xml:space="preserve">utput for </w:t>
      </w:r>
      <w:r w:rsidRPr="00E1348A" w:rsidR="000659AF">
        <w:rPr>
          <w:b/>
          <w:bCs/>
        </w:rPr>
        <w:t xml:space="preserve">UIV </w:t>
      </w:r>
      <w:r w:rsidRPr="00E1348A" w:rsidR="00F20989">
        <w:rPr>
          <w:b/>
          <w:bCs/>
        </w:rPr>
        <w:t xml:space="preserve">neo4j </w:t>
      </w:r>
      <w:r w:rsidR="00C603B5">
        <w:rPr>
          <w:b/>
          <w:bCs/>
        </w:rPr>
        <w:t>DB</w:t>
      </w:r>
      <w:r>
        <w:rPr>
          <w:b/>
          <w:bCs/>
        </w:rPr>
        <w:t xml:space="preserve"> backup task</w:t>
      </w:r>
      <w:r w:rsidRPr="00E1348A" w:rsidR="00F20989">
        <w:rPr>
          <w:b/>
          <w:bCs/>
        </w:rPr>
        <w:t>:</w:t>
      </w:r>
    </w:p>
    <w:p w:rsidRPr="000C281D" w:rsidR="000C281D" w:rsidP="000C281D" w:rsidRDefault="000C281D" w14:paraId="362FDF9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[root@deployervm-lab1-instance2 anycloudscript]# ./ncs app backup --id doc-uiv-uiv-neo4j-cbur</w:t>
      </w:r>
    </w:p>
    <w:p w:rsidRPr="000C281D" w:rsidR="000C281D" w:rsidP="000C281D" w:rsidRDefault="000C281D" w14:paraId="65A11432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OK</w:t>
      </w:r>
    </w:p>
    <w:p w:rsidRPr="000C281D" w:rsidR="000C281D" w:rsidP="000C281D" w:rsidRDefault="000C281D" w14:paraId="6F909D6D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202 Accepted</w:t>
      </w:r>
    </w:p>
    <w:p w:rsidRPr="000C281D" w:rsidR="000C281D" w:rsidP="000C281D" w:rsidRDefault="000C281D" w14:paraId="19F44195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{</w:t>
      </w:r>
    </w:p>
    <w:p w:rsidRPr="000C281D" w:rsidR="000C281D" w:rsidP="000C281D" w:rsidRDefault="000C281D" w14:paraId="4A84A2A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"kind": "Status",</w:t>
      </w:r>
    </w:p>
    <w:p w:rsidRPr="000C281D" w:rsidR="000C281D" w:rsidP="000C281D" w:rsidRDefault="000C281D" w14:paraId="5D60E357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"apiVersion": "v2",</w:t>
      </w:r>
    </w:p>
    <w:p w:rsidRPr="000C281D" w:rsidR="000C281D" w:rsidP="000C281D" w:rsidRDefault="000C281D" w14:paraId="68FE786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"metadata": {},</w:t>
      </w:r>
    </w:p>
    <w:p w:rsidRPr="000C281D" w:rsidR="000C281D" w:rsidP="000C281D" w:rsidRDefault="000C281D" w14:paraId="055E655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"status": "Success",</w:t>
      </w:r>
    </w:p>
    <w:p w:rsidRPr="000C281D" w:rsidR="000C281D" w:rsidP="000C281D" w:rsidRDefault="000C281D" w14:paraId="11632EA6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"message": "backupHelmRelease task = c632b16e-aedc-41cd-85fb-07d6b47c7a0a is on!",</w:t>
      </w:r>
    </w:p>
    <w:p w:rsidRPr="000C281D" w:rsidR="000C281D" w:rsidP="000C281D" w:rsidRDefault="000C281D" w14:paraId="250160E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"reason": "",</w:t>
      </w:r>
    </w:p>
    <w:p w:rsidRPr="000C281D" w:rsidR="000C281D" w:rsidP="000C281D" w:rsidRDefault="000C281D" w14:paraId="40F0875E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"details": {</w:t>
      </w:r>
    </w:p>
    <w:p w:rsidRPr="000C281D" w:rsidR="000C281D" w:rsidP="000C281D" w:rsidRDefault="000C281D" w14:paraId="6685F31E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"c632b16e-aedc-41cd-85fb-07d6b47c7a0a": {</w:t>
      </w:r>
    </w:p>
    <w:p w:rsidRPr="000C281D" w:rsidR="000C281D" w:rsidP="000C281D" w:rsidRDefault="000C281D" w14:paraId="3BCCBB2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"name": "doc-uiv-uiv-neo4j-cbur",</w:t>
      </w:r>
    </w:p>
    <w:p w:rsidRPr="000C281D" w:rsidR="000C281D" w:rsidP="000C281D" w:rsidRDefault="000C281D" w14:paraId="3834F800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"namespace": "doc-uiv",</w:t>
      </w:r>
    </w:p>
    <w:p w:rsidRPr="000C281D" w:rsidR="000C281D" w:rsidP="000C281D" w:rsidRDefault="000C281D" w14:paraId="631AE540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"timestamp": "20260407100135",</w:t>
      </w:r>
    </w:p>
    <w:p w:rsidRPr="000C281D" w:rsidR="000C281D" w:rsidP="000C281D" w:rsidRDefault="000C281D" w14:paraId="19D9AC82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"backup_data": {},</w:t>
      </w:r>
    </w:p>
    <w:p w:rsidRPr="000C281D" w:rsidR="000C281D" w:rsidP="000C281D" w:rsidRDefault="000C281D" w14:paraId="4EBBAC0D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"helm_version": 3,</w:t>
      </w:r>
    </w:p>
    <w:p w:rsidRPr="000C281D" w:rsidR="000C281D" w:rsidP="000C281D" w:rsidRDefault="000C281D" w14:paraId="10C44ABD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"request": "backupHelmRelease"</w:t>
      </w:r>
    </w:p>
    <w:p w:rsidRPr="000C281D" w:rsidR="000C281D" w:rsidP="000C281D" w:rsidRDefault="000C281D" w14:paraId="5573EA3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}</w:t>
      </w:r>
    </w:p>
    <w:p w:rsidRPr="000C281D" w:rsidR="000C281D" w:rsidP="000C281D" w:rsidRDefault="000C281D" w14:paraId="5AEDD4C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},</w:t>
      </w:r>
    </w:p>
    <w:p w:rsidRPr="000C281D" w:rsidR="000C281D" w:rsidP="000C281D" w:rsidRDefault="000C281D" w14:paraId="71083C4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"code": 202</w:t>
      </w:r>
    </w:p>
    <w:p w:rsidRPr="000C281D" w:rsidR="000C281D" w:rsidP="000C281D" w:rsidRDefault="000C281D" w14:paraId="63FDE1F6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}</w:t>
      </w:r>
    </w:p>
    <w:p w:rsidRPr="000C281D" w:rsidR="000C281D" w:rsidP="000C281D" w:rsidRDefault="000C281D" w14:paraId="1DD2769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</w:p>
    <w:p w:rsidRPr="000C281D" w:rsidR="000C281D" w:rsidP="000C281D" w:rsidRDefault="000C281D" w14:paraId="2E1CE2C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https://ncm-app-doc-common-svc.apps.nokia-toruonvp-doc12.nfvdev.tlabs.ca/ncm/ncm/applications/doc-uiv-uiv-neo4j-cbur/backup/c632b16e-aedc-41cd-85fb-07d6b47c7a0a</w:t>
      </w:r>
    </w:p>
    <w:p w:rsidRPr="000C281D" w:rsidR="000C281D" w:rsidP="000C281D" w:rsidRDefault="000C281D" w14:paraId="253527FE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WARNING:  Server API version greater then CLI version. CLI upgrade recommended !</w:t>
      </w:r>
    </w:p>
    <w:p w:rsidRPr="000C281D" w:rsidR="000C281D" w:rsidP="000C281D" w:rsidRDefault="000C281D" w14:paraId="034BEF21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WARNING:  SERVER :  4.0.0</w:t>
      </w:r>
    </w:p>
    <w:p w:rsidRPr="000C281D" w:rsidR="000C281D" w:rsidP="000C281D" w:rsidRDefault="000C281D" w14:paraId="13216CC7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WARNING:  CLI :  3.0.0</w:t>
      </w:r>
    </w:p>
    <w:p w:rsidRPr="00F20989" w:rsidR="00F20989" w:rsidP="000C281D" w:rsidRDefault="000C281D" w14:paraId="466E4D1E" w14:textId="0456D315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[root@deployervm-lab1-instance2 anycloudscript]#</w:t>
      </w:r>
    </w:p>
    <w:p w:rsidR="006F59E3" w:rsidP="00F91419" w:rsidRDefault="006F59E3" w14:paraId="36707496" w14:textId="5CEF06CD">
      <w:pPr>
        <w:pStyle w:val="Heading3"/>
      </w:pPr>
      <w:bookmarkStart w:name="_Toc226656162" w:id="14"/>
      <w:r>
        <w:t>Backup of UIV mariadb DB</w:t>
      </w:r>
      <w:bookmarkEnd w:id="14"/>
    </w:p>
    <w:p w:rsidR="00E9100F" w:rsidP="00F20989" w:rsidRDefault="0068632B" w14:paraId="6863DC60" w14:textId="66A8E8B1">
      <w:r>
        <w:rPr>
          <w:noProof/>
        </w:rPr>
        <w:drawing>
          <wp:inline distT="0" distB="0" distL="0" distR="0" wp14:anchorId="78F3CD00" wp14:editId="2E571378">
            <wp:extent cx="6332220" cy="2138680"/>
            <wp:effectExtent l="0" t="0" r="0" b="0"/>
            <wp:docPr id="49522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257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1348A" w:rsidR="005D6898" w:rsidP="00E1348A" w:rsidRDefault="005E3ED9" w14:paraId="6A513575" w14:textId="3C058A20">
      <w:pPr>
        <w:rPr>
          <w:b/>
          <w:bCs/>
        </w:rPr>
      </w:pPr>
      <w:r>
        <w:rPr>
          <w:b/>
          <w:bCs/>
        </w:rPr>
        <w:t>Expected</w:t>
      </w:r>
      <w:r w:rsidRPr="00E1348A">
        <w:rPr>
          <w:b/>
          <w:bCs/>
        </w:rPr>
        <w:t xml:space="preserve"> </w:t>
      </w:r>
      <w:r>
        <w:rPr>
          <w:b/>
          <w:bCs/>
        </w:rPr>
        <w:t>o</w:t>
      </w:r>
      <w:r w:rsidRPr="00E1348A">
        <w:rPr>
          <w:b/>
          <w:bCs/>
        </w:rPr>
        <w:t xml:space="preserve">utput for UIV </w:t>
      </w:r>
      <w:r>
        <w:rPr>
          <w:b/>
          <w:bCs/>
        </w:rPr>
        <w:t>mariadb</w:t>
      </w:r>
      <w:r w:rsidRPr="00E1348A">
        <w:rPr>
          <w:b/>
          <w:bCs/>
        </w:rPr>
        <w:t xml:space="preserve"> </w:t>
      </w:r>
      <w:r w:rsidR="00C603B5">
        <w:rPr>
          <w:b/>
          <w:bCs/>
        </w:rPr>
        <w:t>DB</w:t>
      </w:r>
      <w:r>
        <w:rPr>
          <w:b/>
          <w:bCs/>
        </w:rPr>
        <w:t xml:space="preserve"> backup task:</w:t>
      </w:r>
    </w:p>
    <w:p w:rsidRPr="000C281D" w:rsidR="000C281D" w:rsidP="000C281D" w:rsidRDefault="000C281D" w14:paraId="4102D4F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[root@deployervm-lab1-instance2 anycloudscript]# ./ncs app backup --id doc-uiv-uiv-mariadb</w:t>
      </w:r>
    </w:p>
    <w:p w:rsidRPr="000C281D" w:rsidR="000C281D" w:rsidP="000C281D" w:rsidRDefault="000C281D" w14:paraId="24B0F5F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OK</w:t>
      </w:r>
    </w:p>
    <w:p w:rsidRPr="000C281D" w:rsidR="000C281D" w:rsidP="000C281D" w:rsidRDefault="000C281D" w14:paraId="33D84C8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202 Accepted</w:t>
      </w:r>
    </w:p>
    <w:p w:rsidRPr="000C281D" w:rsidR="000C281D" w:rsidP="000C281D" w:rsidRDefault="000C281D" w14:paraId="0BFCF4C5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{</w:t>
      </w:r>
    </w:p>
    <w:p w:rsidRPr="000C281D" w:rsidR="000C281D" w:rsidP="000C281D" w:rsidRDefault="000C281D" w14:paraId="0246EA9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"kind": "Status",</w:t>
      </w:r>
    </w:p>
    <w:p w:rsidRPr="000C281D" w:rsidR="000C281D" w:rsidP="000C281D" w:rsidRDefault="000C281D" w14:paraId="75A30942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"apiVersion": "v2",</w:t>
      </w:r>
    </w:p>
    <w:p w:rsidRPr="000C281D" w:rsidR="000C281D" w:rsidP="000C281D" w:rsidRDefault="000C281D" w14:paraId="0AA717B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"metadata": {},</w:t>
      </w:r>
    </w:p>
    <w:p w:rsidRPr="000C281D" w:rsidR="000C281D" w:rsidP="000C281D" w:rsidRDefault="000C281D" w14:paraId="4745F09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"status": "Success",</w:t>
      </w:r>
    </w:p>
    <w:p w:rsidRPr="000C281D" w:rsidR="000C281D" w:rsidP="000C281D" w:rsidRDefault="000C281D" w14:paraId="612BCFA2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"message": "backupHelmRelease task = e3afae9b-c8ac-430d-ae81-ffe06740d9df is on!",</w:t>
      </w:r>
    </w:p>
    <w:p w:rsidRPr="000C281D" w:rsidR="000C281D" w:rsidP="000C281D" w:rsidRDefault="000C281D" w14:paraId="68C96093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"reason": "",</w:t>
      </w:r>
    </w:p>
    <w:p w:rsidRPr="000C281D" w:rsidR="000C281D" w:rsidP="000C281D" w:rsidRDefault="000C281D" w14:paraId="108AE8B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"details": {</w:t>
      </w:r>
    </w:p>
    <w:p w:rsidRPr="000C281D" w:rsidR="000C281D" w:rsidP="000C281D" w:rsidRDefault="000C281D" w14:paraId="3C0F150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"e3afae9b-c8ac-430d-ae81-ffe06740d9df": {</w:t>
      </w:r>
    </w:p>
    <w:p w:rsidRPr="000C281D" w:rsidR="000C281D" w:rsidP="000C281D" w:rsidRDefault="000C281D" w14:paraId="29A708E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"name": "doc-uiv-uiv-mariadb",</w:t>
      </w:r>
    </w:p>
    <w:p w:rsidRPr="000C281D" w:rsidR="000C281D" w:rsidP="000C281D" w:rsidRDefault="000C281D" w14:paraId="080E8CA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"namespace": "doc-uiv",</w:t>
      </w:r>
    </w:p>
    <w:p w:rsidRPr="000C281D" w:rsidR="000C281D" w:rsidP="000C281D" w:rsidRDefault="000C281D" w14:paraId="31375FC7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"timestamp": "20260407100201",</w:t>
      </w:r>
    </w:p>
    <w:p w:rsidRPr="000C281D" w:rsidR="000C281D" w:rsidP="000C281D" w:rsidRDefault="000C281D" w14:paraId="34621F1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"backup_data": {},</w:t>
      </w:r>
    </w:p>
    <w:p w:rsidRPr="000C281D" w:rsidR="000C281D" w:rsidP="000C281D" w:rsidRDefault="000C281D" w14:paraId="334FD8B3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"helm_version": 3,</w:t>
      </w:r>
    </w:p>
    <w:p w:rsidRPr="000C281D" w:rsidR="000C281D" w:rsidP="000C281D" w:rsidRDefault="000C281D" w14:paraId="193923F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"request": "backupHelmRelease"</w:t>
      </w:r>
    </w:p>
    <w:p w:rsidRPr="000C281D" w:rsidR="000C281D" w:rsidP="000C281D" w:rsidRDefault="000C281D" w14:paraId="4025ABD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}</w:t>
      </w:r>
    </w:p>
    <w:p w:rsidRPr="000C281D" w:rsidR="000C281D" w:rsidP="000C281D" w:rsidRDefault="000C281D" w14:paraId="003F6E7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},</w:t>
      </w:r>
    </w:p>
    <w:p w:rsidRPr="000C281D" w:rsidR="000C281D" w:rsidP="000C281D" w:rsidRDefault="000C281D" w14:paraId="1C7EA181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"code": 202</w:t>
      </w:r>
    </w:p>
    <w:p w:rsidRPr="000C281D" w:rsidR="000C281D" w:rsidP="000C281D" w:rsidRDefault="000C281D" w14:paraId="4106A18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}</w:t>
      </w:r>
    </w:p>
    <w:p w:rsidRPr="000C281D" w:rsidR="000C281D" w:rsidP="000C281D" w:rsidRDefault="000C281D" w14:paraId="366F0A0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</w:p>
    <w:p w:rsidRPr="000C281D" w:rsidR="000C281D" w:rsidP="000C281D" w:rsidRDefault="000C281D" w14:paraId="5CE0E73D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https://ncm-app-doc-common-svc.apps.nokia-toruonvp-doc12.nfvdev.tlabs.ca/ncm/ncm/applications/doc-uiv-uiv-mariadb/backup/e3afae9b-c8ac-430d-ae81-ffe06740d9df</w:t>
      </w:r>
    </w:p>
    <w:p w:rsidRPr="000C281D" w:rsidR="000C281D" w:rsidP="000C281D" w:rsidRDefault="000C281D" w14:paraId="3B14058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WARNING:  Server API version greater then CLI version. CLI upgrade recommended !</w:t>
      </w:r>
    </w:p>
    <w:p w:rsidRPr="000C281D" w:rsidR="000C281D" w:rsidP="000C281D" w:rsidRDefault="000C281D" w14:paraId="0A25A567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WARNING:  SERVER :  4.0.0</w:t>
      </w:r>
    </w:p>
    <w:p w:rsidRPr="000C281D" w:rsidR="000C281D" w:rsidP="000C281D" w:rsidRDefault="000C281D" w14:paraId="61471637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WARNING:  CLI :  3.0.0</w:t>
      </w:r>
    </w:p>
    <w:p w:rsidRPr="005D6898" w:rsidR="00F20989" w:rsidP="000C281D" w:rsidRDefault="000C281D" w14:paraId="3862E2F6" w14:textId="7F2C25DA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[root@deployervm-lab1-instance2 anycloudscript]#</w:t>
      </w:r>
    </w:p>
    <w:p w:rsidR="003E6148" w:rsidP="00F91419" w:rsidRDefault="003E6148" w14:paraId="51E83DF6" w14:textId="1FFB6568">
      <w:pPr>
        <w:pStyle w:val="Heading3"/>
      </w:pPr>
      <w:bookmarkStart w:name="_Toc226656163" w:id="15"/>
      <w:r>
        <w:t>Backup of NOrC cassandra DB</w:t>
      </w:r>
      <w:bookmarkEnd w:id="15"/>
    </w:p>
    <w:p w:rsidR="000F466E" w:rsidP="0065673C" w:rsidRDefault="000335D1" w14:paraId="71811CA6" w14:textId="4006806D">
      <w:pPr>
        <w:shd w:val="clear" w:color="auto" w:fill="FFFFFF" w:themeFill="background1"/>
        <w:spacing w:before="0"/>
        <w:rPr>
          <w:rFonts w:cs="Nokia Pure Text Light"/>
          <w:b/>
          <w:bCs/>
        </w:rPr>
      </w:pPr>
      <w:r>
        <w:rPr>
          <w:noProof/>
        </w:rPr>
        <w:drawing>
          <wp:inline distT="0" distB="0" distL="0" distR="0" wp14:anchorId="5479BE46" wp14:editId="464B7AA9">
            <wp:extent cx="6332220" cy="2185035"/>
            <wp:effectExtent l="0" t="0" r="0" b="5715"/>
            <wp:docPr id="88354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470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ED9" w:rsidP="005E3ED9" w:rsidRDefault="005E3ED9" w14:paraId="449EFF61" w14:textId="743A87D5">
      <w:pPr>
        <w:shd w:val="clear" w:color="auto" w:fill="FFFFFF" w:themeFill="background1"/>
        <w:spacing w:before="0"/>
        <w:rPr>
          <w:rFonts w:cs="Nokia Pure Text Light"/>
          <w:b/>
          <w:bCs/>
        </w:rPr>
      </w:pPr>
      <w:r>
        <w:rPr>
          <w:b/>
          <w:bCs/>
        </w:rPr>
        <w:t>Expected</w:t>
      </w:r>
      <w:r w:rsidRPr="00E1348A">
        <w:rPr>
          <w:b/>
          <w:bCs/>
        </w:rPr>
        <w:t xml:space="preserve"> </w:t>
      </w:r>
      <w:r>
        <w:rPr>
          <w:b/>
          <w:bCs/>
        </w:rPr>
        <w:t>o</w:t>
      </w:r>
      <w:r w:rsidRPr="00E1348A">
        <w:rPr>
          <w:b/>
          <w:bCs/>
        </w:rPr>
        <w:t xml:space="preserve">utput for </w:t>
      </w:r>
      <w:r>
        <w:rPr>
          <w:b/>
          <w:bCs/>
        </w:rPr>
        <w:t xml:space="preserve">NOrC Cassandra </w:t>
      </w:r>
      <w:r w:rsidR="00C603B5">
        <w:rPr>
          <w:b/>
          <w:bCs/>
        </w:rPr>
        <w:t>DB</w:t>
      </w:r>
      <w:r>
        <w:rPr>
          <w:b/>
          <w:bCs/>
        </w:rPr>
        <w:t xml:space="preserve"> backup task</w:t>
      </w:r>
      <w:r w:rsidRPr="00E1348A">
        <w:rPr>
          <w:b/>
          <w:bCs/>
        </w:rPr>
        <w:t>:</w:t>
      </w:r>
    </w:p>
    <w:p w:rsidRPr="000C281D" w:rsidR="000C281D" w:rsidP="000C281D" w:rsidRDefault="000C281D" w14:paraId="5921FA0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[root@deployervm-lab1-instance2 anycloudscript]# ./ncs app backup --id cassandra</w:t>
      </w:r>
    </w:p>
    <w:p w:rsidRPr="000C281D" w:rsidR="000C281D" w:rsidP="000C281D" w:rsidRDefault="000C281D" w14:paraId="078287DD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OK</w:t>
      </w:r>
    </w:p>
    <w:p w:rsidRPr="000C281D" w:rsidR="000C281D" w:rsidP="000C281D" w:rsidRDefault="000C281D" w14:paraId="35A2D32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202 Accepted</w:t>
      </w:r>
    </w:p>
    <w:p w:rsidRPr="000C281D" w:rsidR="000C281D" w:rsidP="000C281D" w:rsidRDefault="000C281D" w14:paraId="428C0711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{</w:t>
      </w:r>
    </w:p>
    <w:p w:rsidRPr="000C281D" w:rsidR="000C281D" w:rsidP="000C281D" w:rsidRDefault="000C281D" w14:paraId="10F7E6F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"kind": "Status",</w:t>
      </w:r>
    </w:p>
    <w:p w:rsidRPr="000C281D" w:rsidR="000C281D" w:rsidP="000C281D" w:rsidRDefault="000C281D" w14:paraId="1164C975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"apiVersion": "v2",</w:t>
      </w:r>
    </w:p>
    <w:p w:rsidRPr="000C281D" w:rsidR="000C281D" w:rsidP="000C281D" w:rsidRDefault="000C281D" w14:paraId="62914FA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"metadata": {},</w:t>
      </w:r>
    </w:p>
    <w:p w:rsidRPr="000C281D" w:rsidR="000C281D" w:rsidP="000C281D" w:rsidRDefault="000C281D" w14:paraId="7BAA1581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"status": "Success",</w:t>
      </w:r>
    </w:p>
    <w:p w:rsidRPr="000C281D" w:rsidR="000C281D" w:rsidP="000C281D" w:rsidRDefault="000C281D" w14:paraId="4707F385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"message": "backupHelmRelease task = 771a7a70-aca3-4559-8aa6-08e914b1e115 is on!",</w:t>
      </w:r>
    </w:p>
    <w:p w:rsidRPr="000C281D" w:rsidR="000C281D" w:rsidP="000C281D" w:rsidRDefault="000C281D" w14:paraId="17160053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"reason": "",</w:t>
      </w:r>
    </w:p>
    <w:p w:rsidRPr="000C281D" w:rsidR="000C281D" w:rsidP="000C281D" w:rsidRDefault="000C281D" w14:paraId="42171CC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"details": {</w:t>
      </w:r>
    </w:p>
    <w:p w:rsidRPr="000C281D" w:rsidR="000C281D" w:rsidP="000C281D" w:rsidRDefault="000C281D" w14:paraId="0BB914E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"771a7a70-aca3-4559-8aa6-08e914b1e115": {</w:t>
      </w:r>
    </w:p>
    <w:p w:rsidRPr="000C281D" w:rsidR="000C281D" w:rsidP="000C281D" w:rsidRDefault="000C281D" w14:paraId="5664BF3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"name": "cassandra",</w:t>
      </w:r>
    </w:p>
    <w:p w:rsidRPr="000C281D" w:rsidR="000C281D" w:rsidP="000C281D" w:rsidRDefault="000C281D" w14:paraId="7209334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"namespace": "doc-norc",</w:t>
      </w:r>
    </w:p>
    <w:p w:rsidRPr="000C281D" w:rsidR="000C281D" w:rsidP="000C281D" w:rsidRDefault="000C281D" w14:paraId="66019D8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"timestamp": "20260407100217",</w:t>
      </w:r>
    </w:p>
    <w:p w:rsidRPr="000C281D" w:rsidR="000C281D" w:rsidP="000C281D" w:rsidRDefault="000C281D" w14:paraId="67066491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"backup_data": {},</w:t>
      </w:r>
    </w:p>
    <w:p w:rsidRPr="000C281D" w:rsidR="000C281D" w:rsidP="000C281D" w:rsidRDefault="000C281D" w14:paraId="7B4D04E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"helm_version": 3,</w:t>
      </w:r>
    </w:p>
    <w:p w:rsidRPr="000C281D" w:rsidR="000C281D" w:rsidP="000C281D" w:rsidRDefault="000C281D" w14:paraId="54C2509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"request": "backupHelmRelease"</w:t>
      </w:r>
    </w:p>
    <w:p w:rsidRPr="000C281D" w:rsidR="000C281D" w:rsidP="000C281D" w:rsidRDefault="000C281D" w14:paraId="3D9B5527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}</w:t>
      </w:r>
    </w:p>
    <w:p w:rsidRPr="000C281D" w:rsidR="000C281D" w:rsidP="000C281D" w:rsidRDefault="000C281D" w14:paraId="0B1E82E7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},</w:t>
      </w:r>
    </w:p>
    <w:p w:rsidRPr="000C281D" w:rsidR="000C281D" w:rsidP="000C281D" w:rsidRDefault="000C281D" w14:paraId="2C90813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"code": 202</w:t>
      </w:r>
    </w:p>
    <w:p w:rsidRPr="000C281D" w:rsidR="000C281D" w:rsidP="000C281D" w:rsidRDefault="000C281D" w14:paraId="3EB984F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}</w:t>
      </w:r>
    </w:p>
    <w:p w:rsidRPr="000C281D" w:rsidR="000C281D" w:rsidP="000C281D" w:rsidRDefault="000C281D" w14:paraId="6E2E4F0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</w:p>
    <w:p w:rsidRPr="000C281D" w:rsidR="000C281D" w:rsidP="000C281D" w:rsidRDefault="000C281D" w14:paraId="019B4100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https://ncm-app-doc-common-svc.apps.nokia-toruonvp-doc12.nfvdev.tlabs.ca/ncm/ncm/applications/cassandra/backup/771a7a70-aca3-4559-8aa6-08e914b1e115</w:t>
      </w:r>
    </w:p>
    <w:p w:rsidRPr="000C281D" w:rsidR="000C281D" w:rsidP="000C281D" w:rsidRDefault="000C281D" w14:paraId="3C1954F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WARNING:  Server API version greater then CLI version. CLI upgrade recommended !</w:t>
      </w:r>
    </w:p>
    <w:p w:rsidRPr="000C281D" w:rsidR="000C281D" w:rsidP="000C281D" w:rsidRDefault="000C281D" w14:paraId="32DDA23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WARNING:  SERVER :  4.0.0</w:t>
      </w:r>
    </w:p>
    <w:p w:rsidRPr="000C281D" w:rsidR="000C281D" w:rsidP="000C281D" w:rsidRDefault="000C281D" w14:paraId="7BA5AB90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WARNING:  CLI :  3.0.0</w:t>
      </w:r>
    </w:p>
    <w:p w:rsidR="002F5510" w:rsidP="5CC43BCC" w:rsidRDefault="002F5510" w14:paraId="1C5ED3F5" w14:textId="07FBA1C0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5CC43BCC" w:rsidR="000C281D">
        <w:rPr>
          <w:rFonts w:ascii="Courier New" w:hAnsi="Courier New"/>
        </w:rPr>
        <w:t xml:space="preserve">[root@deployervm-lab1-instance2 </w:t>
      </w:r>
      <w:r w:rsidRPr="5CC43BCC" w:rsidR="000C281D">
        <w:rPr>
          <w:rFonts w:ascii="Courier New" w:hAnsi="Courier New"/>
        </w:rPr>
        <w:t>anycloudscript</w:t>
      </w:r>
      <w:r w:rsidRPr="5CC43BCC" w:rsidR="000C281D">
        <w:rPr>
          <w:rFonts w:ascii="Courier New" w:hAnsi="Courier New"/>
        </w:rPr>
        <w:t>]#</w:t>
      </w:r>
    </w:p>
    <w:p w:rsidR="002F5510" w:rsidP="00C944F0" w:rsidRDefault="002F5510" w14:paraId="6D017A40" w14:textId="77777777"/>
    <w:p w:rsidR="003E6148" w:rsidP="00F91419" w:rsidRDefault="003E6148" w14:paraId="09216E23" w14:textId="66BD309C">
      <w:pPr>
        <w:pStyle w:val="Heading3"/>
      </w:pPr>
      <w:bookmarkStart w:name="_Toc226656164" w:id="16"/>
      <w:r>
        <w:t xml:space="preserve">Backup of </w:t>
      </w:r>
      <w:r w:rsidR="00A03667">
        <w:t xml:space="preserve">NOrC </w:t>
      </w:r>
      <w:r w:rsidR="00B85DD7">
        <w:t>CMDB</w:t>
      </w:r>
      <w:r>
        <w:t xml:space="preserve"> DB</w:t>
      </w:r>
      <w:bookmarkEnd w:id="16"/>
    </w:p>
    <w:p w:rsidR="000F466E" w:rsidP="00C944F0" w:rsidRDefault="000335D1" w14:paraId="0E877760" w14:textId="7B3B4692">
      <w:r>
        <w:rPr>
          <w:noProof/>
        </w:rPr>
        <w:drawing>
          <wp:inline distT="0" distB="0" distL="0" distR="0" wp14:anchorId="2C0F4B1F" wp14:editId="477A00DF">
            <wp:extent cx="6332220" cy="2147570"/>
            <wp:effectExtent l="0" t="0" r="0" b="5080"/>
            <wp:docPr id="86529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942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D80" w:rsidP="00D34D80" w:rsidRDefault="00D34D80" w14:paraId="0842E77B" w14:textId="72C342A1">
      <w:pPr>
        <w:shd w:val="clear" w:color="auto" w:fill="FFFFFF" w:themeFill="background1"/>
        <w:spacing w:before="0"/>
        <w:rPr>
          <w:rFonts w:cs="Nokia Pure Text Light"/>
          <w:b/>
          <w:bCs/>
        </w:rPr>
      </w:pPr>
      <w:r>
        <w:rPr>
          <w:b/>
          <w:bCs/>
        </w:rPr>
        <w:t>Expected</w:t>
      </w:r>
      <w:r w:rsidRPr="00E1348A">
        <w:rPr>
          <w:b/>
          <w:bCs/>
        </w:rPr>
        <w:t xml:space="preserve"> </w:t>
      </w:r>
      <w:r>
        <w:rPr>
          <w:b/>
          <w:bCs/>
        </w:rPr>
        <w:t>o</w:t>
      </w:r>
      <w:r w:rsidRPr="00E1348A">
        <w:rPr>
          <w:b/>
          <w:bCs/>
        </w:rPr>
        <w:t xml:space="preserve">utput for </w:t>
      </w:r>
      <w:r>
        <w:rPr>
          <w:b/>
          <w:bCs/>
        </w:rPr>
        <w:t xml:space="preserve">NOrC cmdb </w:t>
      </w:r>
      <w:r w:rsidR="00C603B5">
        <w:rPr>
          <w:b/>
          <w:bCs/>
        </w:rPr>
        <w:t>DB</w:t>
      </w:r>
      <w:r>
        <w:rPr>
          <w:b/>
          <w:bCs/>
        </w:rPr>
        <w:t xml:space="preserve"> backup task</w:t>
      </w:r>
      <w:r w:rsidRPr="00E1348A">
        <w:rPr>
          <w:b/>
          <w:bCs/>
        </w:rPr>
        <w:t>:</w:t>
      </w:r>
    </w:p>
    <w:p w:rsidRPr="000C281D" w:rsidR="000C281D" w:rsidP="000C281D" w:rsidRDefault="000C281D" w14:paraId="036EBB4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[root@deployervm-lab1-instance2 anycloudscript]# ./ncs app backup --id cmdb-doc-norc</w:t>
      </w:r>
    </w:p>
    <w:p w:rsidRPr="000C281D" w:rsidR="000C281D" w:rsidP="000C281D" w:rsidRDefault="000C281D" w14:paraId="4A13F16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OK</w:t>
      </w:r>
    </w:p>
    <w:p w:rsidRPr="000C281D" w:rsidR="000C281D" w:rsidP="000C281D" w:rsidRDefault="000C281D" w14:paraId="7A20EF5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202 Accepted</w:t>
      </w:r>
    </w:p>
    <w:p w:rsidRPr="000C281D" w:rsidR="000C281D" w:rsidP="000C281D" w:rsidRDefault="000C281D" w14:paraId="5C8B6853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{</w:t>
      </w:r>
    </w:p>
    <w:p w:rsidRPr="000C281D" w:rsidR="000C281D" w:rsidP="000C281D" w:rsidRDefault="000C281D" w14:paraId="6B2E122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"kind": "Status",</w:t>
      </w:r>
    </w:p>
    <w:p w:rsidRPr="000C281D" w:rsidR="000C281D" w:rsidP="000C281D" w:rsidRDefault="000C281D" w14:paraId="617ACEA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"apiVersion": "v2",</w:t>
      </w:r>
    </w:p>
    <w:p w:rsidRPr="000C281D" w:rsidR="000C281D" w:rsidP="000C281D" w:rsidRDefault="000C281D" w14:paraId="3F580716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"metadata": {},</w:t>
      </w:r>
    </w:p>
    <w:p w:rsidRPr="000C281D" w:rsidR="000C281D" w:rsidP="000C281D" w:rsidRDefault="000C281D" w14:paraId="2F14A5F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"status": "Success",</w:t>
      </w:r>
    </w:p>
    <w:p w:rsidRPr="000C281D" w:rsidR="000C281D" w:rsidP="000C281D" w:rsidRDefault="000C281D" w14:paraId="462FDFCE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"message": "backupHelmRelease task = eb0a6943-31e5-407c-823d-a04c85d28143 is on!",</w:t>
      </w:r>
    </w:p>
    <w:p w:rsidRPr="000C281D" w:rsidR="000C281D" w:rsidP="000C281D" w:rsidRDefault="000C281D" w14:paraId="35A9AAF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"reason": "",</w:t>
      </w:r>
    </w:p>
    <w:p w:rsidRPr="000C281D" w:rsidR="000C281D" w:rsidP="000C281D" w:rsidRDefault="000C281D" w14:paraId="4910AA5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"details": {</w:t>
      </w:r>
    </w:p>
    <w:p w:rsidRPr="000C281D" w:rsidR="000C281D" w:rsidP="000C281D" w:rsidRDefault="000C281D" w14:paraId="1F646317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"eb0a6943-31e5-407c-823d-a04c85d28143": {</w:t>
      </w:r>
    </w:p>
    <w:p w:rsidRPr="000C281D" w:rsidR="000C281D" w:rsidP="000C281D" w:rsidRDefault="000C281D" w14:paraId="693A30C3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"name": "cmdb-doc-norc",</w:t>
      </w:r>
    </w:p>
    <w:p w:rsidRPr="000C281D" w:rsidR="000C281D" w:rsidP="000C281D" w:rsidRDefault="000C281D" w14:paraId="786D86A6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"namespace": "doc-norc",</w:t>
      </w:r>
    </w:p>
    <w:p w:rsidRPr="000C281D" w:rsidR="000C281D" w:rsidP="000C281D" w:rsidRDefault="000C281D" w14:paraId="1CD3780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"timestamp": "20260407100236",</w:t>
      </w:r>
    </w:p>
    <w:p w:rsidRPr="000C281D" w:rsidR="000C281D" w:rsidP="000C281D" w:rsidRDefault="000C281D" w14:paraId="77B089C5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"backup_data": {},</w:t>
      </w:r>
    </w:p>
    <w:p w:rsidRPr="000C281D" w:rsidR="000C281D" w:rsidP="000C281D" w:rsidRDefault="000C281D" w14:paraId="4AA2339E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"helm_version": 3,</w:t>
      </w:r>
    </w:p>
    <w:p w:rsidRPr="000C281D" w:rsidR="000C281D" w:rsidP="000C281D" w:rsidRDefault="000C281D" w14:paraId="4BA3015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"request": "backupHelmRelease"</w:t>
      </w:r>
    </w:p>
    <w:p w:rsidRPr="000C281D" w:rsidR="000C281D" w:rsidP="000C281D" w:rsidRDefault="000C281D" w14:paraId="4777A213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}</w:t>
      </w:r>
    </w:p>
    <w:p w:rsidRPr="000C281D" w:rsidR="000C281D" w:rsidP="000C281D" w:rsidRDefault="000C281D" w14:paraId="53919E93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},</w:t>
      </w:r>
    </w:p>
    <w:p w:rsidRPr="000C281D" w:rsidR="000C281D" w:rsidP="000C281D" w:rsidRDefault="000C281D" w14:paraId="147D47E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"code": 202</w:t>
      </w:r>
    </w:p>
    <w:p w:rsidRPr="000C281D" w:rsidR="000C281D" w:rsidP="000C281D" w:rsidRDefault="000C281D" w14:paraId="253CC60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}</w:t>
      </w:r>
    </w:p>
    <w:p w:rsidRPr="000C281D" w:rsidR="000C281D" w:rsidP="000C281D" w:rsidRDefault="000C281D" w14:paraId="5A10E1A2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https://ncm-app-doc-common-svc.apps.nokia-toruonvp-doc12.nfvdev.tlabs.ca/ncm/ncm/applications/cmdb-doc-norc/backup/eb0a6943-31e5-407c-823d-a04c85d28143</w:t>
      </w:r>
    </w:p>
    <w:p w:rsidRPr="000C281D" w:rsidR="000C281D" w:rsidP="000C281D" w:rsidRDefault="000C281D" w14:paraId="54ACFCA3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WARNING:  Server API version greater then CLI version. CLI upgrade recommended !</w:t>
      </w:r>
    </w:p>
    <w:p w:rsidRPr="000C281D" w:rsidR="000C281D" w:rsidP="000C281D" w:rsidRDefault="000C281D" w14:paraId="0B64CB91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WARNING:  SERVER :  4.0.0</w:t>
      </w:r>
    </w:p>
    <w:p w:rsidRPr="000C281D" w:rsidR="000C281D" w:rsidP="000C281D" w:rsidRDefault="000C281D" w14:paraId="34E21EB1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WARNING:  CLI :  3.0.0</w:t>
      </w:r>
    </w:p>
    <w:p w:rsidRPr="00547F5E" w:rsidR="00547F5E" w:rsidP="000C281D" w:rsidRDefault="000C281D" w14:paraId="774B0AC0" w14:textId="61C03BCC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[root@deployervm-lab1-instance2 anycloudscript]#</w:t>
      </w:r>
    </w:p>
    <w:p w:rsidR="00A03667" w:rsidP="00F91419" w:rsidRDefault="00A03667" w14:paraId="6E1C2C2C" w14:textId="07F8E6CE">
      <w:pPr>
        <w:pStyle w:val="Heading3"/>
      </w:pPr>
      <w:bookmarkStart w:name="_Toc226656165" w:id="17"/>
      <w:r>
        <w:t xml:space="preserve">Backup of </w:t>
      </w:r>
      <w:r w:rsidR="00FB11EB">
        <w:t>NOrC cmgo</w:t>
      </w:r>
      <w:r>
        <w:t xml:space="preserve"> DB</w:t>
      </w:r>
      <w:bookmarkEnd w:id="17"/>
    </w:p>
    <w:p w:rsidR="000F466E" w:rsidP="00C944F0" w:rsidRDefault="000335D1" w14:paraId="3EBA2DE1" w14:textId="7BE1ACB4">
      <w:r>
        <w:rPr>
          <w:noProof/>
        </w:rPr>
        <w:drawing>
          <wp:inline distT="0" distB="0" distL="0" distR="0" wp14:anchorId="1BAB74B2" wp14:editId="73F465B4">
            <wp:extent cx="6332220" cy="2202815"/>
            <wp:effectExtent l="0" t="0" r="0" b="6985"/>
            <wp:docPr id="82216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684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6DC" w:rsidP="006316DC" w:rsidRDefault="006316DC" w14:paraId="610D0408" w14:textId="6CD2562A">
      <w:pPr>
        <w:shd w:val="clear" w:color="auto" w:fill="FFFFFF" w:themeFill="background1"/>
        <w:spacing w:before="0"/>
        <w:rPr>
          <w:rFonts w:cs="Nokia Pure Text Light"/>
          <w:b/>
          <w:bCs/>
        </w:rPr>
      </w:pPr>
      <w:r>
        <w:rPr>
          <w:b/>
          <w:bCs/>
        </w:rPr>
        <w:t>Expected</w:t>
      </w:r>
      <w:r w:rsidRPr="00E1348A">
        <w:rPr>
          <w:b/>
          <w:bCs/>
        </w:rPr>
        <w:t xml:space="preserve"> </w:t>
      </w:r>
      <w:r>
        <w:rPr>
          <w:b/>
          <w:bCs/>
        </w:rPr>
        <w:t>o</w:t>
      </w:r>
      <w:r w:rsidRPr="00E1348A">
        <w:rPr>
          <w:b/>
          <w:bCs/>
        </w:rPr>
        <w:t xml:space="preserve">utput for </w:t>
      </w:r>
      <w:r>
        <w:rPr>
          <w:b/>
          <w:bCs/>
        </w:rPr>
        <w:t xml:space="preserve">NOrC </w:t>
      </w:r>
      <w:r w:rsidR="00A9628A">
        <w:rPr>
          <w:b/>
          <w:bCs/>
        </w:rPr>
        <w:t>cmgo</w:t>
      </w:r>
      <w:r>
        <w:rPr>
          <w:b/>
          <w:bCs/>
        </w:rPr>
        <w:t xml:space="preserve"> </w:t>
      </w:r>
      <w:r w:rsidR="00C603B5">
        <w:rPr>
          <w:b/>
          <w:bCs/>
        </w:rPr>
        <w:t>DB</w:t>
      </w:r>
      <w:r>
        <w:rPr>
          <w:b/>
          <w:bCs/>
        </w:rPr>
        <w:t xml:space="preserve"> backup task</w:t>
      </w:r>
      <w:r w:rsidRPr="00E1348A">
        <w:rPr>
          <w:b/>
          <w:bCs/>
        </w:rPr>
        <w:t>:</w:t>
      </w:r>
    </w:p>
    <w:p w:rsidRPr="000C281D" w:rsidR="000C281D" w:rsidP="000C281D" w:rsidRDefault="000C281D" w14:paraId="6DF3CEBE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[root@deployervm-lab1-instance2 anycloudscript]# ./ncs app backup --id cmgo-norc</w:t>
      </w:r>
    </w:p>
    <w:p w:rsidRPr="000C281D" w:rsidR="000C281D" w:rsidP="000C281D" w:rsidRDefault="000C281D" w14:paraId="3D4F46C2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OK</w:t>
      </w:r>
    </w:p>
    <w:p w:rsidRPr="000C281D" w:rsidR="000C281D" w:rsidP="000C281D" w:rsidRDefault="000C281D" w14:paraId="255A6482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202 Accepted</w:t>
      </w:r>
    </w:p>
    <w:p w:rsidRPr="000C281D" w:rsidR="000C281D" w:rsidP="000C281D" w:rsidRDefault="000C281D" w14:paraId="17CE9583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{</w:t>
      </w:r>
    </w:p>
    <w:p w:rsidRPr="000C281D" w:rsidR="000C281D" w:rsidP="000C281D" w:rsidRDefault="000C281D" w14:paraId="6B4A849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"kind": "Status",</w:t>
      </w:r>
    </w:p>
    <w:p w:rsidRPr="000C281D" w:rsidR="000C281D" w:rsidP="000C281D" w:rsidRDefault="000C281D" w14:paraId="24CDE2C3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"apiVersion": "v2",</w:t>
      </w:r>
    </w:p>
    <w:p w:rsidRPr="000C281D" w:rsidR="000C281D" w:rsidP="000C281D" w:rsidRDefault="000C281D" w14:paraId="09810C0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"metadata": {},</w:t>
      </w:r>
    </w:p>
    <w:p w:rsidRPr="000C281D" w:rsidR="000C281D" w:rsidP="000C281D" w:rsidRDefault="000C281D" w14:paraId="36B69945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"status": "Success",</w:t>
      </w:r>
    </w:p>
    <w:p w:rsidRPr="000C281D" w:rsidR="000C281D" w:rsidP="000C281D" w:rsidRDefault="000C281D" w14:paraId="1622BF2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"message": "backupHelmRelease task = e1686443-2170-4ef8-8d4c-189d6a3a6192 is on!",</w:t>
      </w:r>
    </w:p>
    <w:p w:rsidRPr="000C281D" w:rsidR="000C281D" w:rsidP="000C281D" w:rsidRDefault="000C281D" w14:paraId="4E0C729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"reason": "",</w:t>
      </w:r>
    </w:p>
    <w:p w:rsidRPr="000C281D" w:rsidR="000C281D" w:rsidP="000C281D" w:rsidRDefault="000C281D" w14:paraId="4E94FDD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"details": {</w:t>
      </w:r>
    </w:p>
    <w:p w:rsidRPr="000C281D" w:rsidR="000C281D" w:rsidP="000C281D" w:rsidRDefault="000C281D" w14:paraId="44DC26E2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"e1686443-2170-4ef8-8d4c-189d6a3a6192": {</w:t>
      </w:r>
    </w:p>
    <w:p w:rsidRPr="000C281D" w:rsidR="000C281D" w:rsidP="000C281D" w:rsidRDefault="000C281D" w14:paraId="4CCC81E5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"name": "cmgo-norc",</w:t>
      </w:r>
    </w:p>
    <w:p w:rsidRPr="000C281D" w:rsidR="000C281D" w:rsidP="000C281D" w:rsidRDefault="000C281D" w14:paraId="5CA0073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"namespace": "doc-norc",</w:t>
      </w:r>
    </w:p>
    <w:p w:rsidRPr="000C281D" w:rsidR="000C281D" w:rsidP="000C281D" w:rsidRDefault="000C281D" w14:paraId="02414E01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"timestamp": "20260407100256",</w:t>
      </w:r>
    </w:p>
    <w:p w:rsidRPr="000C281D" w:rsidR="000C281D" w:rsidP="000C281D" w:rsidRDefault="000C281D" w14:paraId="1E5A365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"backup_data": {},</w:t>
      </w:r>
    </w:p>
    <w:p w:rsidRPr="000C281D" w:rsidR="000C281D" w:rsidP="000C281D" w:rsidRDefault="000C281D" w14:paraId="05E4318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"helm_version": 3,</w:t>
      </w:r>
    </w:p>
    <w:p w:rsidRPr="000C281D" w:rsidR="000C281D" w:rsidP="000C281D" w:rsidRDefault="000C281D" w14:paraId="1E4CEB2D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  "request": "backupHelmRelease"</w:t>
      </w:r>
    </w:p>
    <w:p w:rsidRPr="000C281D" w:rsidR="000C281D" w:rsidP="000C281D" w:rsidRDefault="000C281D" w14:paraId="07E6DCBE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  }</w:t>
      </w:r>
    </w:p>
    <w:p w:rsidRPr="000C281D" w:rsidR="000C281D" w:rsidP="000C281D" w:rsidRDefault="000C281D" w14:paraId="3EAF0BC3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},</w:t>
      </w:r>
    </w:p>
    <w:p w:rsidRPr="000C281D" w:rsidR="000C281D" w:rsidP="000C281D" w:rsidRDefault="000C281D" w14:paraId="5C630E2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 xml:space="preserve">  "code": 202</w:t>
      </w:r>
    </w:p>
    <w:p w:rsidRPr="000C281D" w:rsidR="000C281D" w:rsidP="000C281D" w:rsidRDefault="000C281D" w14:paraId="5F22F7F6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}</w:t>
      </w:r>
    </w:p>
    <w:p w:rsidRPr="000C281D" w:rsidR="000C281D" w:rsidP="000C281D" w:rsidRDefault="000C281D" w14:paraId="5B8F73A1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</w:p>
    <w:p w:rsidRPr="000C281D" w:rsidR="000C281D" w:rsidP="000C281D" w:rsidRDefault="000C281D" w14:paraId="2953CA7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https://ncm-app-doc-common-svc.apps.nokia-toruonvp-doc12.nfvdev.tlabs.ca/ncm/ncm/applications/cmgo-norc/backup/e1686443-2170-4ef8-8d4c-189d6a3a6192</w:t>
      </w:r>
    </w:p>
    <w:p w:rsidRPr="000C281D" w:rsidR="000C281D" w:rsidP="000C281D" w:rsidRDefault="000C281D" w14:paraId="0E8B356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WARNING:  Server API version greater then CLI version. CLI upgrade recommended !</w:t>
      </w:r>
    </w:p>
    <w:p w:rsidRPr="000C281D" w:rsidR="000C281D" w:rsidP="000C281D" w:rsidRDefault="000C281D" w14:paraId="0D8CD27E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WARNING:  SERVER :  4.0.0</w:t>
      </w:r>
    </w:p>
    <w:p w:rsidRPr="000C281D" w:rsidR="000C281D" w:rsidP="000C281D" w:rsidRDefault="000C281D" w14:paraId="6E73DAF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WARNING:  CLI :  3.0.0</w:t>
      </w:r>
    </w:p>
    <w:p w:rsidRPr="00740020" w:rsidR="00E56F16" w:rsidP="000C281D" w:rsidRDefault="000C281D" w14:paraId="2C85C397" w14:textId="6DA4934A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0C281D">
        <w:rPr>
          <w:rFonts w:ascii="Courier New" w:hAnsi="Courier New"/>
        </w:rPr>
        <w:t>[root@deployervm-lab1-instance2 anycloudscript]#</w:t>
      </w:r>
    </w:p>
    <w:p w:rsidR="00C944F0" w:rsidP="00C944F0" w:rsidRDefault="00E56248" w14:paraId="6E0547ED" w14:textId="25861FC8">
      <w:r>
        <w:t xml:space="preserve">Ensure </w:t>
      </w:r>
      <w:r w:rsidRPr="00E56248">
        <w:rPr>
          <w:b/>
          <w:bCs/>
          <w:i/>
          <w:iCs/>
        </w:rPr>
        <w:t>rsync</w:t>
      </w:r>
      <w:r>
        <w:t xml:space="preserve"> operation is triggered and completed after the backup </w:t>
      </w:r>
      <w:r w:rsidR="00B55465">
        <w:t>activity</w:t>
      </w:r>
      <w:r>
        <w:t>.</w:t>
      </w:r>
    </w:p>
    <w:p w:rsidR="00C944F0" w:rsidP="00A30972" w:rsidRDefault="00A30972" w14:paraId="30D019B2" w14:textId="6DA17386">
      <w:pPr>
        <w:pStyle w:val="Heading2"/>
      </w:pPr>
      <w:bookmarkStart w:name="_Toc226656166" w:id="18"/>
      <w:r>
        <w:t xml:space="preserve">Verification of </w:t>
      </w:r>
      <w:r w:rsidR="009E681B">
        <w:t>DB ba</w:t>
      </w:r>
      <w:r w:rsidR="00FC2986">
        <w:t>ckup</w:t>
      </w:r>
      <w:r w:rsidR="00E364D8">
        <w:t>s created</w:t>
      </w:r>
      <w:bookmarkEnd w:id="18"/>
    </w:p>
    <w:p w:rsidR="009E681B" w:rsidP="009E681B" w:rsidRDefault="009E681B" w14:paraId="47A43D2A" w14:textId="77826D73">
      <w:r>
        <w:t xml:space="preserve">Verify </w:t>
      </w:r>
      <w:r w:rsidR="00E364D8">
        <w:t xml:space="preserve">that </w:t>
      </w:r>
      <w:r w:rsidR="001A6D10">
        <w:t xml:space="preserve">the triggered </w:t>
      </w:r>
      <w:r w:rsidR="00E364D8">
        <w:t xml:space="preserve">on-demand </w:t>
      </w:r>
      <w:r>
        <w:t xml:space="preserve">backups </w:t>
      </w:r>
      <w:r w:rsidR="00E364D8">
        <w:t xml:space="preserve">are </w:t>
      </w:r>
      <w:r>
        <w:t xml:space="preserve">created </w:t>
      </w:r>
      <w:r w:rsidR="001A6D10">
        <w:t xml:space="preserve">successfully </w:t>
      </w:r>
      <w:r w:rsidR="008517BD">
        <w:t xml:space="preserve">for </w:t>
      </w:r>
      <w:r w:rsidR="001A6D10">
        <w:t>UIV and NOrC</w:t>
      </w:r>
      <w:r w:rsidR="008517BD">
        <w:t xml:space="preserve"> DB</w:t>
      </w:r>
      <w:r w:rsidR="001A6D10">
        <w:t>.</w:t>
      </w:r>
    </w:p>
    <w:p w:rsidRPr="009E681B" w:rsidR="008517BD" w:rsidP="00B63D4C" w:rsidRDefault="008517BD" w14:paraId="545483ED" w14:textId="4AE2491D">
      <w:pPr>
        <w:pStyle w:val="Heading3"/>
      </w:pPr>
      <w:bookmarkStart w:name="_Toc226656167" w:id="19"/>
      <w:r>
        <w:t>Verif</w:t>
      </w:r>
      <w:r w:rsidR="00B63D4C">
        <w:t xml:space="preserve">ication of </w:t>
      </w:r>
      <w:r w:rsidR="001A6D10">
        <w:t>on-demand UIV D</w:t>
      </w:r>
      <w:r w:rsidR="00CE6DBD">
        <w:t>B backup</w:t>
      </w:r>
      <w:bookmarkEnd w:id="19"/>
    </w:p>
    <w:p w:rsidR="00FC2986" w:rsidP="00C944F0" w:rsidRDefault="00FC2986" w14:paraId="7B6E0DA3" w14:textId="480E0D64">
      <w:r>
        <w:rPr>
          <w:noProof/>
        </w:rPr>
        <w:drawing>
          <wp:inline distT="0" distB="0" distL="0" distR="0" wp14:anchorId="5E2493D0" wp14:editId="33697D55">
            <wp:extent cx="6332220" cy="818515"/>
            <wp:effectExtent l="0" t="0" r="0" b="635"/>
            <wp:docPr id="44264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456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E6DBD" w:rsidR="005A64D3" w:rsidP="005A64D3" w:rsidRDefault="005A64D3" w14:paraId="015420BB" w14:textId="77777777">
      <w:pPr>
        <w:rPr>
          <w:b/>
          <w:bCs/>
        </w:rPr>
      </w:pPr>
      <w:r w:rsidRPr="00CE6DBD">
        <w:rPr>
          <w:b/>
          <w:bCs/>
        </w:rPr>
        <w:t xml:space="preserve">Expected output for </w:t>
      </w:r>
      <w:r>
        <w:rPr>
          <w:b/>
          <w:bCs/>
        </w:rPr>
        <w:t xml:space="preserve">verification of on-demand backups of </w:t>
      </w:r>
      <w:r w:rsidRPr="00CE6DBD">
        <w:rPr>
          <w:b/>
          <w:bCs/>
        </w:rPr>
        <w:t>UIV DBs:</w:t>
      </w:r>
    </w:p>
    <w:p w:rsidRPr="00E9100F" w:rsidR="00FC2986" w:rsidP="00FC2986" w:rsidRDefault="00FC2986" w14:paraId="0CF753F1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9100F">
        <w:rPr>
          <w:rFonts w:ascii="Courier New" w:hAnsi="Courier New"/>
        </w:rPr>
        <w:t>[root@deployervm-lab1-instance2 anycloudscript]# kubectl -n doc-uiv get brpolices.cbur.csf.nokia.com -o=jsonpath='{range .items[*]}{"==\n"}{.metadata.name}{"\n"}{range.status.backupHistory[*]}{@}{"\n"}{end}{end}' | grep "neo4j\|mariadb"</w:t>
      </w:r>
    </w:p>
    <w:p w:rsidRPr="00E9100F" w:rsidR="00FC2986" w:rsidP="00FC2986" w:rsidRDefault="00FC2986" w14:paraId="075C09C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9100F">
        <w:rPr>
          <w:rFonts w:ascii="Courier New" w:hAnsi="Courier New"/>
        </w:rPr>
        <w:t>doc-uiv-neo4j-cbur</w:t>
      </w:r>
    </w:p>
    <w:p w:rsidRPr="00E9100F" w:rsidR="00FC2986" w:rsidP="00FC2986" w:rsidRDefault="00FC2986" w14:paraId="70F03790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9100F">
        <w:rPr>
          <w:rFonts w:ascii="Courier New" w:hAnsi="Courier New"/>
        </w:rPr>
        <w:t>20260406153817_e03_SFTP_doc-uiv_doc-uiv-neo4j-cbur</w:t>
      </w:r>
    </w:p>
    <w:p w:rsidRPr="00E9100F" w:rsidR="00FC2986" w:rsidP="00FC2986" w:rsidRDefault="00FC2986" w14:paraId="4A907D75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9100F">
        <w:rPr>
          <w:rFonts w:ascii="Courier New" w:hAnsi="Courier New"/>
        </w:rPr>
        <w:t>20260407000007_e03_SFTP_doc-uiv_doc-uiv-neo4j-cbur</w:t>
      </w:r>
    </w:p>
    <w:p w:rsidRPr="00E9100F" w:rsidR="00FC2986" w:rsidP="00FC2986" w:rsidRDefault="00FC2986" w14:paraId="2429CBF2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9100F">
        <w:rPr>
          <w:rFonts w:ascii="Courier New" w:hAnsi="Courier New"/>
        </w:rPr>
        <w:t>20260407100135_e03_SFTP_doc-uiv_doc-uiv-neo4j-cbur</w:t>
      </w:r>
    </w:p>
    <w:p w:rsidRPr="00E9100F" w:rsidR="00FC2986" w:rsidP="00FC2986" w:rsidRDefault="00FC2986" w14:paraId="7281BF9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9100F">
        <w:rPr>
          <w:rFonts w:ascii="Courier New" w:hAnsi="Courier New"/>
        </w:rPr>
        <w:t>doc-uiv-uiv-mariadb-cmdb-mariadb</w:t>
      </w:r>
    </w:p>
    <w:p w:rsidRPr="00E9100F" w:rsidR="00FC2986" w:rsidP="00FC2986" w:rsidRDefault="00FC2986" w14:paraId="76A07C17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9100F">
        <w:rPr>
          <w:rFonts w:ascii="Courier New" w:hAnsi="Courier New"/>
        </w:rPr>
        <w:t>20260406154502_e03_SFTP_doc-uiv_doc-uiv-uiv-mariadb-cmdb-mariadb</w:t>
      </w:r>
    </w:p>
    <w:p w:rsidRPr="00E9100F" w:rsidR="00FC2986" w:rsidP="00FC2986" w:rsidRDefault="00FC2986" w14:paraId="05C57605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9100F">
        <w:rPr>
          <w:rFonts w:ascii="Courier New" w:hAnsi="Courier New"/>
        </w:rPr>
        <w:t>20260407000004_e03_SFTP_doc-uiv_doc-uiv-uiv-mariadb-cmdb-mariadb</w:t>
      </w:r>
    </w:p>
    <w:p w:rsidRPr="00E9100F" w:rsidR="00FC2986" w:rsidP="00FC2986" w:rsidRDefault="00FC2986" w14:paraId="034D5471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9100F">
        <w:rPr>
          <w:rFonts w:ascii="Courier New" w:hAnsi="Courier New"/>
        </w:rPr>
        <w:t>20260407100201_e03_SFTP_doc-uiv_doc-uiv-uiv-mariadb-cmdb-mariadb</w:t>
      </w:r>
    </w:p>
    <w:p w:rsidRPr="00E9100F" w:rsidR="00FC2986" w:rsidP="00FC2986" w:rsidRDefault="00FC2986" w14:paraId="48AD367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9100F">
        <w:rPr>
          <w:rFonts w:ascii="Courier New" w:hAnsi="Courier New"/>
        </w:rPr>
        <w:t>[root@deployervm-lab1-instance2 anycloudscript]#</w:t>
      </w:r>
    </w:p>
    <w:p w:rsidR="00FC2986" w:rsidP="00FC2986" w:rsidRDefault="00FC2986" w14:paraId="38101F2C" w14:textId="77777777"/>
    <w:p w:rsidR="00CE6DBD" w:rsidP="00FC2986" w:rsidRDefault="00CE6DBD" w14:paraId="17CFC2C1" w14:textId="77777777"/>
    <w:p w:rsidR="00CE6DBD" w:rsidP="00FC2986" w:rsidRDefault="00CE6DBD" w14:paraId="7A43BB5E" w14:textId="77777777"/>
    <w:p w:rsidR="5CC43BCC" w:rsidRDefault="5CC43BCC" w14:paraId="6C95FB69" w14:textId="08537150"/>
    <w:p w:rsidR="5CC43BCC" w:rsidRDefault="5CC43BCC" w14:paraId="45FA3E24" w14:textId="319DB029"/>
    <w:p w:rsidR="5CC43BCC" w:rsidRDefault="5CC43BCC" w14:paraId="5204801A" w14:textId="65FBD121"/>
    <w:p w:rsidR="5CC43BCC" w:rsidRDefault="5CC43BCC" w14:paraId="1A2D6C3B" w14:textId="506A4D0B"/>
    <w:p w:rsidRPr="009E681B" w:rsidR="00CE6DBD" w:rsidP="00CE6DBD" w:rsidRDefault="00CE6DBD" w14:paraId="4EE99FF8" w14:textId="099C42F6">
      <w:pPr>
        <w:pStyle w:val="Heading3"/>
      </w:pPr>
      <w:bookmarkStart w:name="_Toc226656168" w:id="20"/>
      <w:r>
        <w:t>Verification of on-demand NOrC DB backup</w:t>
      </w:r>
      <w:bookmarkEnd w:id="20"/>
    </w:p>
    <w:p w:rsidR="00FC2986" w:rsidP="00C944F0" w:rsidRDefault="00FC2986" w14:paraId="5F54686C" w14:textId="31002EB0">
      <w:r>
        <w:rPr>
          <w:noProof/>
        </w:rPr>
        <w:drawing>
          <wp:inline distT="0" distB="0" distL="0" distR="0" wp14:anchorId="6F0BDA32" wp14:editId="3B19EE55">
            <wp:extent cx="6332220" cy="1551940"/>
            <wp:effectExtent l="0" t="0" r="0" b="0"/>
            <wp:docPr id="46797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701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E6DBD" w:rsidR="00CE6DBD" w:rsidP="00CE6DBD" w:rsidRDefault="00CE6DBD" w14:paraId="621CA204" w14:textId="045E4EDF">
      <w:pPr>
        <w:rPr>
          <w:b/>
          <w:bCs/>
        </w:rPr>
      </w:pPr>
      <w:r w:rsidRPr="00CE6DBD">
        <w:rPr>
          <w:b/>
          <w:bCs/>
        </w:rPr>
        <w:t xml:space="preserve">Expected output for </w:t>
      </w:r>
      <w:r>
        <w:rPr>
          <w:b/>
          <w:bCs/>
        </w:rPr>
        <w:t xml:space="preserve">verification of on-demand backups </w:t>
      </w:r>
      <w:r w:rsidR="005A64D3">
        <w:rPr>
          <w:b/>
          <w:bCs/>
        </w:rPr>
        <w:t>of NOrC</w:t>
      </w:r>
      <w:r w:rsidRPr="00CE6DBD">
        <w:rPr>
          <w:b/>
          <w:bCs/>
        </w:rPr>
        <w:t xml:space="preserve"> DBs:</w:t>
      </w:r>
    </w:p>
    <w:p w:rsidRPr="00DC363C" w:rsidR="00DC363C" w:rsidP="00DC363C" w:rsidRDefault="00DC363C" w14:paraId="7774A75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C363C">
        <w:rPr>
          <w:rFonts w:ascii="Courier New" w:hAnsi="Courier New"/>
        </w:rPr>
        <w:t>[root@deployervm-lab1-instance2 anycloudscript]# kubectl -n doc-norc get brpolices.cbur.csf.nokia.com -o=jsonpath='{range .items[*]}{"==\n"}{.metadata.name}{"\n"}{range.status.backupHistory[*]}{@}{"\n"}{end}{end}' | grep "cassandra\|cmdb\|cmgo"</w:t>
      </w:r>
    </w:p>
    <w:p w:rsidRPr="00DC363C" w:rsidR="00DC363C" w:rsidP="00DC363C" w:rsidRDefault="00DC363C" w14:paraId="5145EF0E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C363C">
        <w:rPr>
          <w:rFonts w:ascii="Courier New" w:hAnsi="Courier New"/>
        </w:rPr>
        <w:t>cassandra-ccas-apache</w:t>
      </w:r>
    </w:p>
    <w:p w:rsidRPr="00DC363C" w:rsidR="00DC363C" w:rsidP="00DC363C" w:rsidRDefault="00DC363C" w14:paraId="02F0DC8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C363C">
        <w:rPr>
          <w:rFonts w:ascii="Courier New" w:hAnsi="Courier New"/>
        </w:rPr>
        <w:t>20260405000005_e03_SFTP_doc-norc_cassandra-ccas-apache</w:t>
      </w:r>
    </w:p>
    <w:p w:rsidRPr="00DC363C" w:rsidR="00DC363C" w:rsidP="00DC363C" w:rsidRDefault="00DC363C" w14:paraId="6D49FFB6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C363C">
        <w:rPr>
          <w:rFonts w:ascii="Courier New" w:hAnsi="Courier New"/>
        </w:rPr>
        <w:t>20260406000003_e03_SFTP_doc-norc_cassandra-ccas-apache</w:t>
      </w:r>
    </w:p>
    <w:p w:rsidRPr="00DC363C" w:rsidR="00DC363C" w:rsidP="00DC363C" w:rsidRDefault="00DC363C" w14:paraId="4AE3D7F0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C363C">
        <w:rPr>
          <w:rFonts w:ascii="Courier New" w:hAnsi="Courier New"/>
        </w:rPr>
        <w:t>20260406154703_e03_SFTP_doc-norc_cassandra-ccas-apache</w:t>
      </w:r>
    </w:p>
    <w:p w:rsidRPr="00DC363C" w:rsidR="00DC363C" w:rsidP="00DC363C" w:rsidRDefault="00DC363C" w14:paraId="21DFF57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C363C">
        <w:rPr>
          <w:rFonts w:ascii="Courier New" w:hAnsi="Courier New"/>
        </w:rPr>
        <w:t>20260407000007_e03_SFTP_doc-norc_cassandra-ccas-apache</w:t>
      </w:r>
    </w:p>
    <w:p w:rsidRPr="00DC363C" w:rsidR="00DC363C" w:rsidP="00DC363C" w:rsidRDefault="00DC363C" w14:paraId="27D8C9E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C363C">
        <w:rPr>
          <w:rFonts w:ascii="Courier New" w:hAnsi="Courier New"/>
        </w:rPr>
        <w:t>20260407100217_e03_SFTP_doc-norc_cassandra-ccas-apache</w:t>
      </w:r>
    </w:p>
    <w:p w:rsidRPr="00DC363C" w:rsidR="00DC363C" w:rsidP="00DC363C" w:rsidRDefault="00DC363C" w14:paraId="42C7279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C363C">
        <w:rPr>
          <w:rFonts w:ascii="Courier New" w:hAnsi="Courier New"/>
        </w:rPr>
        <w:t>cmdb-doc-norc-mariadb</w:t>
      </w:r>
    </w:p>
    <w:p w:rsidRPr="00DC363C" w:rsidR="00DC363C" w:rsidP="00DC363C" w:rsidRDefault="00DC363C" w14:paraId="6D46C94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C363C">
        <w:rPr>
          <w:rFonts w:ascii="Courier New" w:hAnsi="Courier New"/>
        </w:rPr>
        <w:t>20260405000005_e03_SFTP_doc-norc_cmdb-doc-norc-mariadb</w:t>
      </w:r>
    </w:p>
    <w:p w:rsidRPr="00DC363C" w:rsidR="00DC363C" w:rsidP="00DC363C" w:rsidRDefault="00DC363C" w14:paraId="4FA4D1E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C363C">
        <w:rPr>
          <w:rFonts w:ascii="Courier New" w:hAnsi="Courier New"/>
        </w:rPr>
        <w:t>20260406000002_e03_SFTP_doc-norc_cmdb-doc-norc-mariadb</w:t>
      </w:r>
    </w:p>
    <w:p w:rsidRPr="00DC363C" w:rsidR="00DC363C" w:rsidP="00DC363C" w:rsidRDefault="00DC363C" w14:paraId="011589C7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C363C">
        <w:rPr>
          <w:rFonts w:ascii="Courier New" w:hAnsi="Courier New"/>
        </w:rPr>
        <w:t>20260406154755_e03_SFTP_doc-norc_cmdb-doc-norc-mariadb</w:t>
      </w:r>
    </w:p>
    <w:p w:rsidRPr="00DC363C" w:rsidR="00DC363C" w:rsidP="00DC363C" w:rsidRDefault="00DC363C" w14:paraId="32533843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C363C">
        <w:rPr>
          <w:rFonts w:ascii="Courier New" w:hAnsi="Courier New"/>
        </w:rPr>
        <w:t>20260407000007_e03_SFTP_doc-norc_cmdb-doc-norc-mariadb</w:t>
      </w:r>
    </w:p>
    <w:p w:rsidRPr="00DC363C" w:rsidR="00DC363C" w:rsidP="00DC363C" w:rsidRDefault="00DC363C" w14:paraId="3DA2392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C363C">
        <w:rPr>
          <w:rFonts w:ascii="Courier New" w:hAnsi="Courier New"/>
        </w:rPr>
        <w:t>20260407100236_e03_SFTP_doc-norc_cmdb-doc-norc-mariadb</w:t>
      </w:r>
    </w:p>
    <w:p w:rsidRPr="00DC363C" w:rsidR="00DC363C" w:rsidP="00DC363C" w:rsidRDefault="00DC363C" w14:paraId="1378930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C363C">
        <w:rPr>
          <w:rFonts w:ascii="Courier New" w:hAnsi="Courier New"/>
        </w:rPr>
        <w:t>cmgo-norc-replica</w:t>
      </w:r>
    </w:p>
    <w:p w:rsidRPr="00DC363C" w:rsidR="00DC363C" w:rsidP="00DC363C" w:rsidRDefault="00DC363C" w14:paraId="13AE737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C363C">
        <w:rPr>
          <w:rFonts w:ascii="Courier New" w:hAnsi="Courier New"/>
        </w:rPr>
        <w:t>20260405000004_e03_SFTP_doc-norc_cmgo-norc-replica</w:t>
      </w:r>
    </w:p>
    <w:p w:rsidRPr="00DC363C" w:rsidR="00DC363C" w:rsidP="00DC363C" w:rsidRDefault="00DC363C" w14:paraId="2690DEA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C363C">
        <w:rPr>
          <w:rFonts w:ascii="Courier New" w:hAnsi="Courier New"/>
        </w:rPr>
        <w:t>20260406000003_e03_SFTP_doc-norc_cmgo-norc-replica</w:t>
      </w:r>
    </w:p>
    <w:p w:rsidRPr="00DC363C" w:rsidR="00DC363C" w:rsidP="00DC363C" w:rsidRDefault="00DC363C" w14:paraId="1EBB2DAD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C363C">
        <w:rPr>
          <w:rFonts w:ascii="Courier New" w:hAnsi="Courier New"/>
        </w:rPr>
        <w:t>20260406154845_e03_SFTP_doc-norc_cmgo-norc-replica</w:t>
      </w:r>
    </w:p>
    <w:p w:rsidRPr="00DC363C" w:rsidR="00DC363C" w:rsidP="00DC363C" w:rsidRDefault="00DC363C" w14:paraId="0DD3FA60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C363C">
        <w:rPr>
          <w:rFonts w:ascii="Courier New" w:hAnsi="Courier New"/>
        </w:rPr>
        <w:t>20260407000008_e03_SFTP_doc-norc_cmgo-norc-replica</w:t>
      </w:r>
    </w:p>
    <w:p w:rsidRPr="00DC363C" w:rsidR="00DC363C" w:rsidP="00DC363C" w:rsidRDefault="00DC363C" w14:paraId="1838F50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C363C">
        <w:rPr>
          <w:rFonts w:ascii="Courier New" w:hAnsi="Courier New"/>
        </w:rPr>
        <w:t>20260407100256_e03_SFTP_doc-norc_cmgo-norc-replica</w:t>
      </w:r>
    </w:p>
    <w:p w:rsidRPr="00DC363C" w:rsidR="00C944F0" w:rsidP="00DC363C" w:rsidRDefault="00DC363C" w14:paraId="2DC1E257" w14:textId="5C1C6082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C363C">
        <w:rPr>
          <w:rFonts w:ascii="Courier New" w:hAnsi="Courier New"/>
        </w:rPr>
        <w:t>[root@deployervm-lab1-instance2 anycloudscript]#</w:t>
      </w:r>
    </w:p>
    <w:p w:rsidR="00C944F0" w:rsidP="00C944F0" w:rsidRDefault="00C944F0" w14:paraId="789403DF" w14:textId="77777777"/>
    <w:p w:rsidR="00C944F0" w:rsidP="00C944F0" w:rsidRDefault="00C944F0" w14:paraId="0AF166E3" w14:textId="77777777"/>
    <w:p w:rsidR="00705591" w:rsidP="00C944F0" w:rsidRDefault="00705591" w14:paraId="2950FD76" w14:textId="77777777"/>
    <w:p w:rsidR="00705591" w:rsidP="00C944F0" w:rsidRDefault="00705591" w14:paraId="78D540B2" w14:textId="77777777"/>
    <w:p w:rsidR="00705591" w:rsidP="00C944F0" w:rsidRDefault="00705591" w14:paraId="68ACD666" w14:textId="77777777"/>
    <w:p w:rsidR="00705591" w:rsidP="00C944F0" w:rsidRDefault="00705591" w14:paraId="1AA8E35E" w14:textId="77777777"/>
    <w:p w:rsidR="00196058" w:rsidP="00196058" w:rsidRDefault="00783006" w14:paraId="4B119D62" w14:textId="0B424BE9">
      <w:pPr>
        <w:pStyle w:val="Heading1"/>
      </w:pPr>
      <w:bookmarkStart w:name="_Toc226656169" w:id="21"/>
      <w:r>
        <w:t xml:space="preserve">Data purging and </w:t>
      </w:r>
      <w:r w:rsidR="005B5D75">
        <w:t>verification</w:t>
      </w:r>
      <w:bookmarkEnd w:id="21"/>
    </w:p>
    <w:p w:rsidR="00F000BA" w:rsidP="00F000BA" w:rsidRDefault="00F000BA" w14:paraId="04AEE8A8" w14:textId="48DBAE5A">
      <w:pPr>
        <w:pStyle w:val="Heading2"/>
      </w:pPr>
      <w:bookmarkStart w:name="_Toc226656170" w:id="22"/>
      <w:r>
        <w:t xml:space="preserve">Data purging </w:t>
      </w:r>
      <w:r w:rsidR="00375924">
        <w:t>of</w:t>
      </w:r>
      <w:r>
        <w:t xml:space="preserve"> Cassandra DB</w:t>
      </w:r>
      <w:bookmarkEnd w:id="22"/>
    </w:p>
    <w:p w:rsidR="00375924" w:rsidP="00375924" w:rsidRDefault="007A31EE" w14:paraId="36A2C0C9" w14:textId="5ED69BB3">
      <w:r>
        <w:t xml:space="preserve">Login </w:t>
      </w:r>
      <w:r w:rsidRPr="00375924">
        <w:t>to cassandra pod (any replica) and truncate tables (check credentials from configuration-ccas-credentials-secret)</w:t>
      </w:r>
    </w:p>
    <w:p w:rsidRPr="002D77D3" w:rsidR="00F000BA" w:rsidP="00F000BA" w:rsidRDefault="00F000BA" w14:paraId="636CFBED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[root@deployer-node ~]# oc exec -it cassandra-ccas-apache-0  -n doc-norc  -- bash</w:t>
      </w:r>
      <w:r w:rsidRPr="002D77D3">
        <w:rPr>
          <w:rFonts w:ascii="Courier New" w:hAnsi="Courier New"/>
        </w:rPr>
        <w:br/>
      </w:r>
      <w:r w:rsidRPr="002D77D3">
        <w:rPr>
          <w:rFonts w:ascii="Courier New" w:hAnsi="Courier New"/>
        </w:rPr>
        <w:t>bash-4.4$</w:t>
      </w:r>
    </w:p>
    <w:p w:rsidRPr="002D77D3" w:rsidR="00F000BA" w:rsidP="00F000BA" w:rsidRDefault="00146B49" w14:paraId="7622B154" w14:textId="28A9BCB0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>
        <w:rPr>
          <w:rFonts w:ascii="Courier New" w:hAnsi="Courier New"/>
        </w:rPr>
        <w:t>#</w:t>
      </w:r>
      <w:r w:rsidRPr="002D77D3" w:rsidR="00F000BA">
        <w:rPr>
          <w:rFonts w:ascii="Courier New" w:hAnsi="Courier New"/>
        </w:rPr>
        <w:t xml:space="preserve">/opt/cassandra/bin/cqlsh  $(hostname -i) -u </w:t>
      </w:r>
      <w:r w:rsidR="00F000BA">
        <w:rPr>
          <w:rFonts w:ascii="Courier New" w:hAnsi="Courier New"/>
        </w:rPr>
        <w:t>&lt;</w:t>
      </w:r>
      <w:r w:rsidRPr="002D77D3" w:rsidR="00F000BA">
        <w:rPr>
          <w:rFonts w:ascii="Courier New" w:hAnsi="Courier New"/>
        </w:rPr>
        <w:t>suadmincass</w:t>
      </w:r>
      <w:r w:rsidR="00F000BA">
        <w:rPr>
          <w:rFonts w:ascii="Courier New" w:hAnsi="Courier New"/>
        </w:rPr>
        <w:t>&gt; -p &lt;password&gt;</w:t>
      </w:r>
    </w:p>
    <w:p w:rsidR="00F000BA" w:rsidP="00F000BA" w:rsidRDefault="00F000BA" w14:paraId="2B4BCAE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</w:p>
    <w:p w:rsidRPr="002D77D3" w:rsidR="00F000BA" w:rsidP="00F000BA" w:rsidRDefault="00F000BA" w14:paraId="15B3F75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>
        <w:rPr>
          <w:rFonts w:ascii="Courier New" w:hAnsi="Courier New"/>
        </w:rPr>
        <w:t>Truncate the tables by using the commands below:</w:t>
      </w:r>
    </w:p>
    <w:p w:rsidRPr="002D77D3" w:rsidR="00F000BA" w:rsidP="00F000BA" w:rsidRDefault="00F000BA" w14:paraId="34252611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</w:p>
    <w:p w:rsidRPr="002D77D3" w:rsidR="00F000BA" w:rsidP="00F000BA" w:rsidRDefault="00F000BA" w14:paraId="10322302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norc_order_processing.admin_order_state;</w:t>
      </w:r>
    </w:p>
    <w:p w:rsidRPr="002D77D3" w:rsidR="00F000BA" w:rsidP="00F000BA" w:rsidRDefault="00F000BA" w14:paraId="6E75CC7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norc_order_processing.aggregation_element_event;</w:t>
      </w:r>
    </w:p>
    <w:p w:rsidRPr="002D77D3" w:rsidR="00F000BA" w:rsidP="00F000BA" w:rsidRDefault="00F000BA" w14:paraId="383272D6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norc_order_processing.async_invocation;</w:t>
      </w:r>
    </w:p>
    <w:p w:rsidRPr="002D77D3" w:rsidR="00F000BA" w:rsidP="00F000BA" w:rsidRDefault="00F000BA" w14:paraId="026C41CE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norc_order_processing.async_schedule;</w:t>
      </w:r>
    </w:p>
    <w:p w:rsidRPr="002D77D3" w:rsidR="00F000BA" w:rsidP="00F000BA" w:rsidRDefault="00F000BA" w14:paraId="0E2528F2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norc_order_processing.capability_request;</w:t>
      </w:r>
    </w:p>
    <w:p w:rsidRPr="002D77D3" w:rsidR="00F000BA" w:rsidP="00F000BA" w:rsidRDefault="00F000BA" w14:paraId="42A08CB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norc_order_processing.child_workflow;</w:t>
      </w:r>
    </w:p>
    <w:p w:rsidRPr="002D77D3" w:rsidR="00F000BA" w:rsidP="00F000BA" w:rsidRDefault="00F000BA" w14:paraId="2443B0F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norc_order_processing.commit_position;</w:t>
      </w:r>
    </w:p>
    <w:p w:rsidRPr="002D77D3" w:rsidR="00F000BA" w:rsidP="00F000BA" w:rsidRDefault="00F000BA" w14:paraId="53E97F3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norc_order_processing.event;</w:t>
      </w:r>
    </w:p>
    <w:p w:rsidRPr="002D77D3" w:rsidR="00F000BA" w:rsidP="00F000BA" w:rsidRDefault="00F000BA" w14:paraId="3FC2991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norc_order_processing.event_subscription;</w:t>
      </w:r>
    </w:p>
    <w:p w:rsidRPr="002D77D3" w:rsidR="00F000BA" w:rsidP="00F000BA" w:rsidRDefault="00F000BA" w14:paraId="27777945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norc_order_processing.gr_data_center;</w:t>
      </w:r>
    </w:p>
    <w:p w:rsidRPr="002D77D3" w:rsidR="00F000BA" w:rsidP="00F000BA" w:rsidRDefault="00F000BA" w14:paraId="2D742036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norc_order_processing.lock_list_entry;</w:t>
      </w:r>
    </w:p>
    <w:p w:rsidRPr="002D77D3" w:rsidR="00F000BA" w:rsidP="00F000BA" w:rsidRDefault="00F000BA" w14:paraId="5B0490C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norc_order_processing.node_state;</w:t>
      </w:r>
    </w:p>
    <w:p w:rsidRPr="002D77D3" w:rsidR="00F000BA" w:rsidP="00F000BA" w:rsidRDefault="00F000BA" w14:paraId="59332857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norc_order_processing.order_correlation;</w:t>
      </w:r>
    </w:p>
    <w:p w:rsidRPr="002D77D3" w:rsidR="00F000BA" w:rsidP="00F000BA" w:rsidRDefault="00F000BA" w14:paraId="1A9F69B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norc_order_processing.order_execution;</w:t>
      </w:r>
    </w:p>
    <w:p w:rsidRPr="002D77D3" w:rsidR="00F000BA" w:rsidP="00F000BA" w:rsidRDefault="00F000BA" w14:paraId="70A7A90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norc_order_processing.order_item_update;</w:t>
      </w:r>
    </w:p>
    <w:p w:rsidRPr="002D77D3" w:rsidR="00F000BA" w:rsidP="00F000BA" w:rsidRDefault="00F000BA" w14:paraId="6B0D8FE5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norc_order_processing.order_update;</w:t>
      </w:r>
    </w:p>
    <w:p w:rsidRPr="002D77D3" w:rsidR="00F000BA" w:rsidP="00F000BA" w:rsidRDefault="00F000BA" w14:paraId="02563051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norc_order_processing.orders;</w:t>
      </w:r>
    </w:p>
    <w:p w:rsidRPr="002D77D3" w:rsidR="00F000BA" w:rsidP="00F000BA" w:rsidRDefault="00F000BA" w14:paraId="3F884B1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norc_order_processing.recovery_process;</w:t>
      </w:r>
    </w:p>
    <w:p w:rsidRPr="002D77D3" w:rsidR="00F000BA" w:rsidP="00F000BA" w:rsidRDefault="00F000BA" w14:paraId="6AB5D65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norc_order_processing.schema_migration;</w:t>
      </w:r>
    </w:p>
    <w:p w:rsidRPr="002D77D3" w:rsidR="00F000BA" w:rsidP="00F000BA" w:rsidRDefault="00F000BA" w14:paraId="5CED0420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norc_order_processing.schema_migration_leader;</w:t>
      </w:r>
    </w:p>
    <w:p w:rsidRPr="002D77D3" w:rsidR="00F000BA" w:rsidP="00F000BA" w:rsidRDefault="00F000BA" w14:paraId="0BC419C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norc_order_processing.workflow_execution;</w:t>
      </w:r>
    </w:p>
    <w:p w:rsidRPr="002D77D3" w:rsidR="00F000BA" w:rsidP="00F000BA" w:rsidRDefault="00F000BA" w14:paraId="7D1D3B62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norc_order_processing.workflow_lock_request;</w:t>
      </w:r>
    </w:p>
    <w:p w:rsidRPr="002D77D3" w:rsidR="00F000BA" w:rsidP="00F000BA" w:rsidRDefault="00F000BA" w14:paraId="657C0DDE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norc_order_processing.workflow_rollback;</w:t>
      </w:r>
    </w:p>
    <w:p w:rsidRPr="002D77D3" w:rsidR="00F000BA" w:rsidP="00F000BA" w:rsidRDefault="00F000BA" w14:paraId="632CF3C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norc_order_processing.workflow_rollback_in_order;</w:t>
      </w:r>
    </w:p>
    <w:p w:rsidRPr="002D77D3" w:rsidR="00F000BA" w:rsidP="00F000BA" w:rsidRDefault="00F000BA" w14:paraId="4E923732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norc_generic_type_driver.commit_position;</w:t>
      </w:r>
    </w:p>
    <w:p w:rsidRPr="002D77D3" w:rsidR="00F000BA" w:rsidP="00F000BA" w:rsidRDefault="00F000BA" w14:paraId="5A5C61B0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norc_generic_type_driver.gr_data_center;</w:t>
      </w:r>
    </w:p>
    <w:p w:rsidRPr="002D77D3" w:rsidR="00F000BA" w:rsidP="00F000BA" w:rsidRDefault="00F000BA" w14:paraId="251C85B0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norc_generic_type_driver.gr_data_center;</w:t>
      </w:r>
    </w:p>
    <w:p w:rsidRPr="002D77D3" w:rsidR="00F000BA" w:rsidP="00F000BA" w:rsidRDefault="00F000BA" w14:paraId="5241883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norc_generic_type_driver.stashed_message;</w:t>
      </w:r>
    </w:p>
    <w:p w:rsidRPr="002D77D3" w:rsidR="00F000BA" w:rsidP="00F000BA" w:rsidRDefault="00F000BA" w14:paraId="37140A5D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norc_generic_type_driver.stashed_message_live_range;</w:t>
      </w:r>
    </w:p>
    <w:p w:rsidRPr="002D77D3" w:rsidR="00F000BA" w:rsidP="00F000BA" w:rsidRDefault="00F000BA" w14:paraId="16DE5DD7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norc_generic_type_driver.ne_partition_assignment;</w:t>
      </w:r>
    </w:p>
    <w:p w:rsidRPr="002D77D3" w:rsidR="00F000BA" w:rsidP="00F000BA" w:rsidRDefault="00F000BA" w14:paraId="6BC2C297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2D77D3">
        <w:rPr>
          <w:rFonts w:ascii="Courier New" w:hAnsi="Courier New"/>
        </w:rPr>
        <w:t>truncate norc_generic_type_driver.reprocessed_request;</w:t>
      </w:r>
    </w:p>
    <w:p w:rsidR="003D0699" w:rsidP="003D0699" w:rsidRDefault="003D0699" w14:paraId="7DBC9402" w14:textId="007EDC06">
      <w:pPr>
        <w:pStyle w:val="Heading2"/>
      </w:pPr>
      <w:bookmarkStart w:name="_Toc226656171" w:id="23"/>
      <w:r>
        <w:t xml:space="preserve">Data purging </w:t>
      </w:r>
      <w:r w:rsidR="00F85CA3">
        <w:t>of</w:t>
      </w:r>
      <w:r>
        <w:t xml:space="preserve"> neo4j</w:t>
      </w:r>
      <w:r w:rsidR="00F85CA3">
        <w:t xml:space="preserve"> DB</w:t>
      </w:r>
      <w:bookmarkEnd w:id="23"/>
    </w:p>
    <w:p w:rsidRPr="00FB33B4" w:rsidR="00FB33B4" w:rsidP="00FB33B4" w:rsidRDefault="00FB33B4" w14:paraId="20D7D06B" w14:textId="77F473BA">
      <w:pPr>
        <w:pStyle w:val="Heading3"/>
      </w:pPr>
      <w:bookmarkStart w:name="_Toc226656172" w:id="24"/>
      <w:r>
        <w:t>Verification of data count</w:t>
      </w:r>
      <w:r w:rsidR="00AF3E6E">
        <w:t xml:space="preserve"> pre </w:t>
      </w:r>
      <w:r w:rsidR="008D1E1D">
        <w:t xml:space="preserve">purge </w:t>
      </w:r>
      <w:r w:rsidR="00AF3E6E">
        <w:t>activity</w:t>
      </w:r>
      <w:bookmarkEnd w:id="24"/>
    </w:p>
    <w:p w:rsidR="003D0699" w:rsidP="003D0699" w:rsidRDefault="003D0699" w14:paraId="475F03AC" w14:textId="11E08611">
      <w:r>
        <w:rPr>
          <w:noProof/>
        </w:rPr>
        <w:drawing>
          <wp:inline distT="0" distB="0" distL="0" distR="0" wp14:anchorId="6D83E555" wp14:editId="7C8ABCEB">
            <wp:extent cx="6332220" cy="2497455"/>
            <wp:effectExtent l="0" t="0" r="0" b="0"/>
            <wp:docPr id="19861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17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BFF" w:rsidP="005C3BFF" w:rsidRDefault="005C3BFF" w14:paraId="5CF41A19" w14:textId="34F7E417">
      <w:pPr>
        <w:pStyle w:val="Heading3"/>
      </w:pPr>
      <w:bookmarkStart w:name="_Toc226656173" w:id="25"/>
      <w:r>
        <w:t>Purging data</w:t>
      </w:r>
      <w:r w:rsidR="007E0356">
        <w:t xml:space="preserve"> activity</w:t>
      </w:r>
      <w:bookmarkEnd w:id="25"/>
    </w:p>
    <w:p w:rsidRPr="003E322B" w:rsidR="00E6696F" w:rsidP="003E322B" w:rsidRDefault="00E6696F" w14:paraId="6C590C56" w14:textId="4E805891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3E322B">
        <w:rPr>
          <w:rFonts w:ascii="Courier New" w:hAnsi="Courier New"/>
        </w:rPr>
        <w:t>#</w:t>
      </w:r>
      <w:r w:rsidRPr="003E322B" w:rsidR="003E322B">
        <w:rPr>
          <w:rFonts w:ascii="Courier New" w:hAnsi="Courier New"/>
        </w:rPr>
        <w:t>match(n:Neo4jDomainObject) detach delete n;</w:t>
      </w:r>
    </w:p>
    <w:p w:rsidR="00464497" w:rsidP="003D0699" w:rsidRDefault="003312CA" w14:paraId="0F487A7A" w14:noSpellErr="1" w14:textId="0EC48601">
      <w:r w:rsidR="003312CA">
        <w:drawing>
          <wp:inline wp14:editId="1F416A15" wp14:anchorId="584A60BB">
            <wp:extent cx="6332220" cy="727075"/>
            <wp:effectExtent l="0" t="0" r="0" b="0"/>
            <wp:docPr id="414051912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4051912" name="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B33B4" w:rsidR="007E0356" w:rsidP="007E0356" w:rsidRDefault="007E0356" w14:paraId="1A3E7246" w14:textId="1EE33683">
      <w:pPr>
        <w:pStyle w:val="Heading3"/>
      </w:pPr>
      <w:bookmarkStart w:name="_Toc226656174" w:id="26"/>
      <w:r>
        <w:t xml:space="preserve">Verification of data count post </w:t>
      </w:r>
      <w:r w:rsidR="008D1E1D">
        <w:t xml:space="preserve">purge </w:t>
      </w:r>
      <w:r>
        <w:t>activity</w:t>
      </w:r>
      <w:bookmarkEnd w:id="26"/>
    </w:p>
    <w:p w:rsidR="00041B96" w:rsidP="003D0699" w:rsidRDefault="00041B96" w14:paraId="6B323E1A" w14:textId="0D805B34">
      <w:r>
        <w:rPr>
          <w:noProof/>
        </w:rPr>
        <w:drawing>
          <wp:inline distT="0" distB="0" distL="0" distR="0" wp14:anchorId="103795C3" wp14:editId="06B38D21">
            <wp:extent cx="6332220" cy="1800860"/>
            <wp:effectExtent l="0" t="0" r="0" b="8890"/>
            <wp:docPr id="143332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277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498" w:rsidP="003D0699" w:rsidRDefault="005C7498" w14:paraId="42B53B2A" w14:textId="77777777"/>
    <w:p w:rsidR="005C7498" w:rsidP="003D0699" w:rsidRDefault="005C7498" w14:paraId="79A83CE6" w14:textId="77777777"/>
    <w:p w:rsidR="00D038FC" w:rsidP="003D0699" w:rsidRDefault="00D038FC" w14:paraId="60F3F1EF" w14:textId="77777777"/>
    <w:p w:rsidR="00D038FC" w:rsidP="003D0699" w:rsidRDefault="00D038FC" w14:paraId="0EC46E36" w14:textId="77777777"/>
    <w:p w:rsidR="00E66D05" w:rsidP="00E66D05" w:rsidRDefault="00E66D05" w14:paraId="11848EF6" w14:textId="28C05671">
      <w:pPr>
        <w:pStyle w:val="Heading2"/>
      </w:pPr>
      <w:bookmarkStart w:name="_Toc226656175" w:id="27"/>
      <w:r>
        <w:t>Data purging of cmgo DB</w:t>
      </w:r>
      <w:bookmarkEnd w:id="27"/>
    </w:p>
    <w:p w:rsidRPr="00FB33B4" w:rsidR="0073096A" w:rsidP="0073096A" w:rsidRDefault="0073096A" w14:paraId="52B81D76" w14:textId="66FBE251">
      <w:pPr>
        <w:pStyle w:val="Heading3"/>
      </w:pPr>
      <w:bookmarkStart w:name="_Toc226656176" w:id="28"/>
      <w:r>
        <w:t xml:space="preserve">Verification of data count pre </w:t>
      </w:r>
      <w:r w:rsidR="008D1E1D">
        <w:t xml:space="preserve">purge </w:t>
      </w:r>
      <w:r>
        <w:t>activity</w:t>
      </w:r>
      <w:bookmarkEnd w:id="28"/>
    </w:p>
    <w:p w:rsidR="00D7167C" w:rsidP="003D0699" w:rsidRDefault="00D7167C" w14:paraId="500A9107" w14:textId="4991F285">
      <w:r>
        <w:rPr>
          <w:noProof/>
        </w:rPr>
        <w:drawing>
          <wp:inline distT="0" distB="0" distL="0" distR="0" wp14:anchorId="7F11AE2E" wp14:editId="00BEAAAE">
            <wp:extent cx="6332220" cy="2526030"/>
            <wp:effectExtent l="0" t="0" r="0" b="7620"/>
            <wp:docPr id="5728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35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7167C" w:rsidR="00D7167C" w:rsidP="00D7167C" w:rsidRDefault="00D7167C" w14:paraId="58FA1B02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7167C">
        <w:rPr>
          <w:rFonts w:ascii="Courier New" w:hAnsi="Courier New"/>
        </w:rPr>
        <w:t>[root@deployervm-lab1-instance2 anycloudscript]# kubectl exec -it cmgo-norc-replica-0 -n doc-norc -- bash</w:t>
      </w:r>
    </w:p>
    <w:p w:rsidRPr="00D7167C" w:rsidR="00D7167C" w:rsidP="00D7167C" w:rsidRDefault="00D7167C" w14:paraId="0DEAF7E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7167C">
        <w:rPr>
          <w:rFonts w:ascii="Courier New" w:hAnsi="Courier New"/>
        </w:rPr>
        <w:t xml:space="preserve">Defaulted container "replica" out </w:t>
      </w:r>
      <w:proofErr w:type="gramStart"/>
      <w:r w:rsidRPr="00D7167C">
        <w:rPr>
          <w:rFonts w:ascii="Courier New" w:hAnsi="Courier New"/>
        </w:rPr>
        <w:t>of:</w:t>
      </w:r>
      <w:proofErr w:type="gramEnd"/>
      <w:r w:rsidRPr="00D7167C">
        <w:rPr>
          <w:rFonts w:ascii="Courier New" w:hAnsi="Courier New"/>
        </w:rPr>
        <w:t xml:space="preserve"> replica, cbura-sidecar, init (init)</w:t>
      </w:r>
    </w:p>
    <w:p w:rsidRPr="00D7167C" w:rsidR="00D7167C" w:rsidP="00D7167C" w:rsidRDefault="00D7167C" w14:paraId="0A34A95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7167C">
        <w:rPr>
          <w:rFonts w:ascii="Courier New" w:hAnsi="Courier New"/>
        </w:rPr>
        <w:t>bash-4.4$  mongosh --username root --authenticationDatabase admin</w:t>
      </w:r>
    </w:p>
    <w:p w:rsidRPr="00D7167C" w:rsidR="00D7167C" w:rsidP="00D7167C" w:rsidRDefault="00D7167C" w14:paraId="21513B56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7167C">
        <w:rPr>
          <w:rFonts w:ascii="Courier New" w:hAnsi="Courier New"/>
        </w:rPr>
        <w:t>Enter password: ************************************</w:t>
      </w:r>
    </w:p>
    <w:p w:rsidRPr="00D7167C" w:rsidR="00D7167C" w:rsidP="00D7167C" w:rsidRDefault="00D7167C" w14:paraId="445E05B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7167C">
        <w:rPr>
          <w:rFonts w:ascii="Courier New" w:hAnsi="Courier New"/>
        </w:rPr>
        <w:t>Warning: Could not access file: EACCES: permission denied, mkdir '/.mongodb'</w:t>
      </w:r>
    </w:p>
    <w:p w:rsidRPr="00D7167C" w:rsidR="00D7167C" w:rsidP="00D7167C" w:rsidRDefault="00D7167C" w14:paraId="660E3583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7167C">
        <w:rPr>
          <w:rFonts w:ascii="Courier New" w:hAnsi="Courier New"/>
        </w:rPr>
        <w:t>Current Mongosh Log ID: 69d5085ad4b2727ce7967508</w:t>
      </w:r>
    </w:p>
    <w:p w:rsidRPr="00D7167C" w:rsidR="00D7167C" w:rsidP="00D7167C" w:rsidRDefault="00D7167C" w14:paraId="4A27E25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7167C">
        <w:rPr>
          <w:rFonts w:ascii="Courier New" w:hAnsi="Courier New"/>
        </w:rPr>
        <w:t>Connecting to:          mongodb://&lt;credentials&gt;@127.0.0.1:27017/t?directConnection=true&amp;serverSelectionTimeoutMS=2000&amp;authSource=admin&amp;appName=mongosh+2.5.1</w:t>
      </w:r>
    </w:p>
    <w:p w:rsidRPr="00D7167C" w:rsidR="00D7167C" w:rsidP="00D7167C" w:rsidRDefault="00D7167C" w14:paraId="77231831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7167C">
        <w:rPr>
          <w:rFonts w:ascii="Courier New" w:hAnsi="Courier New"/>
        </w:rPr>
        <w:t>Using MongoDB:          7.0.22-12</w:t>
      </w:r>
    </w:p>
    <w:p w:rsidRPr="00D7167C" w:rsidR="00D7167C" w:rsidP="00D7167C" w:rsidRDefault="00D7167C" w14:paraId="186401E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7167C">
        <w:rPr>
          <w:rFonts w:ascii="Courier New" w:hAnsi="Courier New"/>
        </w:rPr>
        <w:t>Using Mongosh:          2.5.1</w:t>
      </w:r>
    </w:p>
    <w:p w:rsidRPr="00D7167C" w:rsidR="00D7167C" w:rsidP="00D7167C" w:rsidRDefault="00D7167C" w14:paraId="4FAA606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</w:p>
    <w:p w:rsidRPr="00D7167C" w:rsidR="00D7167C" w:rsidP="00D7167C" w:rsidRDefault="00D7167C" w14:paraId="5641F715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7167C">
        <w:rPr>
          <w:rFonts w:ascii="Courier New" w:hAnsi="Courier New"/>
        </w:rPr>
        <w:t>For mongosh info see: https://www.mongodb.com/docs/mongodb-shell/</w:t>
      </w:r>
    </w:p>
    <w:p w:rsidRPr="00D7167C" w:rsidR="00D7167C" w:rsidP="00D7167C" w:rsidRDefault="00D7167C" w14:paraId="3BB0D76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</w:p>
    <w:p w:rsidRPr="00D7167C" w:rsidR="00D7167C" w:rsidP="00D7167C" w:rsidRDefault="00D7167C" w14:paraId="0A43ED5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</w:p>
    <w:p w:rsidRPr="00D7167C" w:rsidR="00D7167C" w:rsidP="00D7167C" w:rsidRDefault="00D7167C" w14:paraId="6AF536E3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7167C">
        <w:rPr>
          <w:rFonts w:ascii="Courier New" w:hAnsi="Courier New"/>
        </w:rPr>
        <w:t>To help improve our products, anonymous usage data is collected and sent to MongoDB periodically (https://www.mongodb.com/legal/privacy-policy).</w:t>
      </w:r>
    </w:p>
    <w:p w:rsidRPr="00D7167C" w:rsidR="00D7167C" w:rsidP="00D7167C" w:rsidRDefault="00D7167C" w14:paraId="5C478E36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7167C">
        <w:rPr>
          <w:rFonts w:ascii="Courier New" w:hAnsi="Courier New"/>
        </w:rPr>
        <w:t>You can opt-out by running the disableTelemetry() command.</w:t>
      </w:r>
    </w:p>
    <w:p w:rsidRPr="00D7167C" w:rsidR="00D7167C" w:rsidP="00D7167C" w:rsidRDefault="00D7167C" w14:paraId="40278F40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</w:p>
    <w:p w:rsidRPr="00D7167C" w:rsidR="00D7167C" w:rsidP="00D7167C" w:rsidRDefault="00D7167C" w14:paraId="48AF57B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</w:p>
    <w:p w:rsidRPr="00D7167C" w:rsidR="00D7167C" w:rsidP="00D7167C" w:rsidRDefault="00D7167C" w14:paraId="09C54D5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7167C">
        <w:rPr>
          <w:rFonts w:ascii="Courier New" w:hAnsi="Courier New"/>
        </w:rPr>
        <w:t>Error: Could not open history file.</w:t>
      </w:r>
    </w:p>
    <w:p w:rsidRPr="00D7167C" w:rsidR="00D7167C" w:rsidP="00D7167C" w:rsidRDefault="00D7167C" w14:paraId="7135DDF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7167C">
        <w:rPr>
          <w:rFonts w:ascii="Courier New" w:hAnsi="Courier New"/>
        </w:rPr>
        <w:t>REPL session history will not be persisted.</w:t>
      </w:r>
    </w:p>
    <w:p w:rsidRPr="00D7167C" w:rsidR="00D7167C" w:rsidP="00D7167C" w:rsidRDefault="00D7167C" w14:paraId="3A91769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7167C">
        <w:rPr>
          <w:rFonts w:ascii="Courier New" w:hAnsi="Courier New"/>
        </w:rPr>
        <w:t>------</w:t>
      </w:r>
    </w:p>
    <w:p w:rsidRPr="00D7167C" w:rsidR="00D7167C" w:rsidP="00D7167C" w:rsidRDefault="00D7167C" w14:paraId="797F76A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7167C">
        <w:rPr>
          <w:rFonts w:ascii="Courier New" w:hAnsi="Courier New"/>
        </w:rPr>
        <w:t xml:space="preserve">   The server generated these startup warnings when booting</w:t>
      </w:r>
    </w:p>
    <w:p w:rsidRPr="00D7167C" w:rsidR="00D7167C" w:rsidP="00D7167C" w:rsidRDefault="00D7167C" w14:paraId="29F8429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7167C">
        <w:rPr>
          <w:rFonts w:ascii="Courier New" w:hAnsi="Courier New"/>
        </w:rPr>
        <w:t xml:space="preserve">   2026-04-03T10:41:21.073+00:00: Using the XFS filesystem is strongly recommended with the WiredTiger storage engine. See http://dochub.mongodb.org/core/prodnotes-filesystem</w:t>
      </w:r>
    </w:p>
    <w:p w:rsidRPr="00D7167C" w:rsidR="00D7167C" w:rsidP="00D7167C" w:rsidRDefault="00D7167C" w14:paraId="34200F0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7167C">
        <w:rPr>
          <w:rFonts w:ascii="Courier New" w:hAnsi="Courier New"/>
        </w:rPr>
        <w:t xml:space="preserve">   2026-04-03T10:41:24.280+00:00: You are running on a NUMA machine. We suggest launching mongod like this to avoid performance problems: numactl --interleave=all mongod [other options]</w:t>
      </w:r>
    </w:p>
    <w:p w:rsidRPr="00D7167C" w:rsidR="00D7167C" w:rsidP="00D7167C" w:rsidRDefault="00D7167C" w14:paraId="4CEE17ED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7167C">
        <w:rPr>
          <w:rFonts w:ascii="Courier New" w:hAnsi="Courier New"/>
        </w:rPr>
        <w:t xml:space="preserve">   2026-04-03T10:41:24.280+00:00: For customers running MongoDB 7.0, we suggest changing the contents of the following sysfsFile</w:t>
      </w:r>
    </w:p>
    <w:p w:rsidRPr="00D7167C" w:rsidR="00D7167C" w:rsidP="00D7167C" w:rsidRDefault="00D7167C" w14:paraId="6518AD65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7167C">
        <w:rPr>
          <w:rFonts w:ascii="Courier New" w:hAnsi="Courier New"/>
        </w:rPr>
        <w:t xml:space="preserve">   2026-04-03T10:41:24.280+00:00: vm.max_map_count is too low</w:t>
      </w:r>
    </w:p>
    <w:p w:rsidRPr="00D7167C" w:rsidR="00D7167C" w:rsidP="00D7167C" w:rsidRDefault="00D7167C" w14:paraId="7EC0F4C6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7167C">
        <w:rPr>
          <w:rFonts w:ascii="Courier New" w:hAnsi="Courier New"/>
        </w:rPr>
        <w:t>------</w:t>
      </w:r>
    </w:p>
    <w:p w:rsidRPr="00D7167C" w:rsidR="00D7167C" w:rsidP="00D7167C" w:rsidRDefault="00D7167C" w14:paraId="4B7B3E26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</w:p>
    <w:p w:rsidRPr="00D7167C" w:rsidR="00D7167C" w:rsidP="00D7167C" w:rsidRDefault="00D7167C" w14:paraId="520C1923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7167C">
        <w:rPr>
          <w:rFonts w:ascii="Courier New" w:hAnsi="Courier New"/>
        </w:rPr>
        <w:t>cmgo-norc [direct: primary] t&gt; use norc_order_presentation</w:t>
      </w:r>
    </w:p>
    <w:p w:rsidRPr="00D7167C" w:rsidR="00D7167C" w:rsidP="00D7167C" w:rsidRDefault="00D7167C" w14:paraId="352D2BA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7167C">
        <w:rPr>
          <w:rFonts w:ascii="Courier New" w:hAnsi="Courier New"/>
        </w:rPr>
        <w:t>switched to db norc_order_presentation</w:t>
      </w:r>
    </w:p>
    <w:p w:rsidRPr="00D7167C" w:rsidR="00D7167C" w:rsidP="00D7167C" w:rsidRDefault="00D7167C" w14:paraId="20F1957E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7167C">
        <w:rPr>
          <w:rFonts w:ascii="Courier New" w:hAnsi="Courier New"/>
        </w:rPr>
        <w:t>cmgo-norc [direct: primary] norc_order_presentation&gt; db.order.countDocuments()</w:t>
      </w:r>
    </w:p>
    <w:p w:rsidRPr="00D7167C" w:rsidR="00D7167C" w:rsidP="00D7167C" w:rsidRDefault="00D7167C" w14:paraId="6F00D01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395BFB">
        <w:rPr>
          <w:rFonts w:ascii="Courier New" w:hAnsi="Courier New"/>
        </w:rPr>
        <w:t>479</w:t>
      </w:r>
    </w:p>
    <w:p w:rsidRPr="00D7167C" w:rsidR="00D7167C" w:rsidP="00D7167C" w:rsidRDefault="00D7167C" w14:paraId="661C1909" w14:textId="0D3C3A4F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D7167C">
        <w:rPr>
          <w:rFonts w:ascii="Courier New" w:hAnsi="Courier New"/>
        </w:rPr>
        <w:t>cmgo-norc [direct: primary] norc_order_presentation&gt;</w:t>
      </w:r>
    </w:p>
    <w:p w:rsidR="002252AE" w:rsidP="002252AE" w:rsidRDefault="002252AE" w14:paraId="4C6225CF" w14:textId="77777777">
      <w:pPr>
        <w:pStyle w:val="Heading3"/>
      </w:pPr>
      <w:bookmarkStart w:name="_Toc226656177" w:id="29"/>
      <w:r>
        <w:t>Purging data activity</w:t>
      </w:r>
      <w:bookmarkEnd w:id="29"/>
    </w:p>
    <w:p w:rsidR="00500792" w:rsidP="00500792" w:rsidRDefault="005624A4" w14:paraId="218F4922" w14:textId="09B70226">
      <w:pPr>
        <w:rPr>
          <w:rFonts w:ascii="Courier New" w:hAnsi="Courier New"/>
        </w:rPr>
      </w:pPr>
      <w:r w:rsidRPr="005624A4">
        <w:rPr>
          <w:rFonts w:ascii="Courier New" w:hAnsi="Courier New"/>
        </w:rPr>
        <w:t>#db.order.deleteMany({})</w:t>
      </w:r>
    </w:p>
    <w:p w:rsidR="00AE4A78" w:rsidP="00500792" w:rsidRDefault="00AE4A78" w14:paraId="7ECA1F41" w14:textId="4F561042">
      <w:pPr>
        <w:rPr>
          <w:rFonts w:ascii="Courier New" w:hAnsi="Courier New"/>
        </w:rPr>
      </w:pPr>
      <w:r w:rsidR="00AE4A78">
        <w:drawing>
          <wp:inline wp14:editId="33185B50" wp14:anchorId="33BA8DE4">
            <wp:extent cx="6331275" cy="1911448"/>
            <wp:effectExtent l="0" t="0" r="0" b="0"/>
            <wp:docPr id="439008122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9008122" name=""/>
                    <pic:cNvPicPr/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1275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625353" w:rsidP="5CC43BCC" w:rsidRDefault="6D625353" w14:paraId="36E99A2C" w14:textId="1611156F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/>
        <w:jc w:val="left"/>
        <w:rPr>
          <w:rFonts w:ascii="Courier New" w:hAnsi="Courier New"/>
        </w:rPr>
      </w:pPr>
      <w:r w:rsidRPr="5CC43BCC" w:rsidR="6D625353">
        <w:rPr>
          <w:rFonts w:ascii="Courier New" w:hAnsi="Courier New"/>
        </w:rPr>
        <w:t>#db.</w:t>
      </w:r>
      <w:r w:rsidRPr="5CC43BCC" w:rsidR="3F3B0C6D">
        <w:rPr>
          <w:rFonts w:ascii="Courier New" w:hAnsi="Courier New"/>
        </w:rPr>
        <w:t>tasks</w:t>
      </w:r>
      <w:r w:rsidRPr="5CC43BCC" w:rsidR="6D625353">
        <w:rPr>
          <w:rFonts w:ascii="Courier New" w:hAnsi="Courier New"/>
        </w:rPr>
        <w:t>.</w:t>
      </w:r>
      <w:r w:rsidRPr="5CC43BCC" w:rsidR="6D625353">
        <w:rPr>
          <w:rFonts w:ascii="Courier New" w:hAnsi="Courier New"/>
        </w:rPr>
        <w:t>deleteMany(</w:t>
      </w:r>
      <w:r w:rsidRPr="5CC43BCC" w:rsidR="6D625353">
        <w:rPr>
          <w:rFonts w:ascii="Courier New" w:hAnsi="Courier New"/>
        </w:rPr>
        <w:t>{})</w:t>
      </w:r>
    </w:p>
    <w:p w:rsidR="47C358EF" w:rsidP="5CC43BCC" w:rsidRDefault="47C358EF" w14:paraId="275F8EC9" w14:textId="4B0AB1C6">
      <w:pPr>
        <w:pStyle w:val="Normal"/>
      </w:pPr>
      <w:r w:rsidR="47C358EF">
        <w:drawing>
          <wp:inline wp14:editId="19B75B27" wp14:anchorId="164FC470">
            <wp:extent cx="5150115" cy="1682836"/>
            <wp:effectExtent l="0" t="0" r="0" b="0"/>
            <wp:docPr id="2097339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339341" name="Picture 2097339341"/>
                    <pic:cNvPicPr/>
                  </pic:nvPicPr>
                  <pic:blipFill>
                    <a:blip xmlns:r="http://schemas.openxmlformats.org/officeDocument/2006/relationships" r:embed="rId169190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C43BCC" w:rsidP="5CC43BCC" w:rsidRDefault="5CC43BCC" w14:paraId="53A5678D" w14:textId="6B0AFD6E">
      <w:pPr>
        <w:pStyle w:val="Normal"/>
      </w:pPr>
    </w:p>
    <w:p w:rsidR="51CE4888" w:rsidP="5CC43BCC" w:rsidRDefault="51CE4888" w14:paraId="5DA5F810" w14:textId="7B2D40B0">
      <w:pPr>
        <w:shd w:val="clear" w:color="auto" w:fill="F2F2F2" w:themeFill="background1" w:themeFillShade="F2"/>
        <w:spacing w:before="0"/>
      </w:pPr>
      <w:r w:rsidRPr="5CC43BCC" w:rsidR="51CE4888">
        <w:rPr>
          <w:rFonts w:ascii="Courier New" w:hAnsi="Courier New"/>
        </w:rPr>
        <w:t>cmgo-norc</w:t>
      </w:r>
      <w:r w:rsidRPr="5CC43BCC" w:rsidR="51CE4888">
        <w:rPr>
          <w:rFonts w:ascii="Courier New" w:hAnsi="Courier New"/>
        </w:rPr>
        <w:t xml:space="preserve"> [direct: primary] </w:t>
      </w:r>
      <w:r w:rsidRPr="5CC43BCC" w:rsidR="51CE4888">
        <w:rPr>
          <w:rFonts w:ascii="Courier New" w:hAnsi="Courier New"/>
        </w:rPr>
        <w:t>norc_order_presentation</w:t>
      </w:r>
      <w:r w:rsidRPr="5CC43BCC" w:rsidR="51CE4888">
        <w:rPr>
          <w:rFonts w:ascii="Courier New" w:hAnsi="Courier New"/>
        </w:rPr>
        <w:t>&gt; use orderhub</w:t>
      </w:r>
    </w:p>
    <w:p w:rsidR="51CE4888" w:rsidP="5CC43BCC" w:rsidRDefault="51CE4888" w14:paraId="0BB020B4" w14:textId="2AD4DC14">
      <w:pPr>
        <w:pStyle w:val="Normal"/>
        <w:shd w:val="clear" w:color="auto" w:fill="F2F2F2" w:themeFill="background1" w:themeFillShade="F2"/>
        <w:spacing w:before="0"/>
      </w:pPr>
      <w:r w:rsidRPr="5CC43BCC" w:rsidR="51CE4888">
        <w:rPr>
          <w:rFonts w:ascii="Courier New" w:hAnsi="Courier New"/>
        </w:rPr>
        <w:t>switched to db orderhub</w:t>
      </w:r>
    </w:p>
    <w:p w:rsidR="51CE4888" w:rsidP="5CC43BCC" w:rsidRDefault="51CE4888" w14:paraId="57E30A45" w14:textId="00E099F4">
      <w:pPr>
        <w:pStyle w:val="Normal"/>
        <w:shd w:val="clear" w:color="auto" w:fill="F2F2F2" w:themeFill="background1" w:themeFillShade="F2"/>
        <w:spacing w:before="0"/>
      </w:pPr>
      <w:r w:rsidRPr="5CC43BCC" w:rsidR="51CE4888">
        <w:rPr>
          <w:rFonts w:ascii="Courier New" w:hAnsi="Courier New"/>
        </w:rPr>
        <w:t>cmgo-norc [direct: primary] orderhub&gt; db.order.countDocuments()</w:t>
      </w:r>
    </w:p>
    <w:p w:rsidR="51CE4888" w:rsidP="5CC43BCC" w:rsidRDefault="51CE4888" w14:paraId="67E166D6" w14:textId="07974423">
      <w:pPr>
        <w:pStyle w:val="Normal"/>
        <w:shd w:val="clear" w:color="auto" w:fill="F2F2F2" w:themeFill="background1" w:themeFillShade="F2"/>
        <w:spacing w:before="0"/>
      </w:pPr>
      <w:r w:rsidRPr="5CC43BCC" w:rsidR="51CE4888">
        <w:rPr>
          <w:rFonts w:ascii="Courier New" w:hAnsi="Courier New"/>
        </w:rPr>
        <w:t>0</w:t>
      </w:r>
    </w:p>
    <w:p w:rsidR="51CE4888" w:rsidP="5CC43BCC" w:rsidRDefault="51CE4888" w14:paraId="55489F64" w14:textId="71E9BC6E">
      <w:pPr>
        <w:pStyle w:val="Normal"/>
        <w:shd w:val="clear" w:color="auto" w:fill="F2F2F2" w:themeFill="background1" w:themeFillShade="F2"/>
        <w:spacing w:before="0"/>
      </w:pPr>
      <w:r w:rsidRPr="5CC43BCC" w:rsidR="51CE4888">
        <w:rPr>
          <w:rFonts w:ascii="Courier New" w:hAnsi="Courier New"/>
        </w:rPr>
        <w:t>cmgo-norc [direct: primary] orderhub&gt;  db.tasks.countDocuments()</w:t>
      </w:r>
    </w:p>
    <w:p w:rsidR="51CE4888" w:rsidP="5CC43BCC" w:rsidRDefault="51CE4888" w14:paraId="1E033ABF" w14:textId="2529934F">
      <w:pPr>
        <w:pStyle w:val="Normal"/>
        <w:shd w:val="clear" w:color="auto" w:fill="F2F2F2" w:themeFill="background1" w:themeFillShade="F2"/>
        <w:spacing w:before="0"/>
      </w:pPr>
      <w:r w:rsidRPr="5CC43BCC" w:rsidR="51CE4888">
        <w:rPr>
          <w:rFonts w:ascii="Courier New" w:hAnsi="Courier New"/>
        </w:rPr>
        <w:t>6933</w:t>
      </w:r>
    </w:p>
    <w:p w:rsidR="51CE4888" w:rsidP="5CC43BCC" w:rsidRDefault="51CE4888" w14:paraId="17495C6C" w14:textId="6B636594">
      <w:pPr>
        <w:pStyle w:val="Normal"/>
        <w:shd w:val="clear" w:color="auto" w:fill="F2F2F2" w:themeFill="background1" w:themeFillShade="F2"/>
        <w:spacing w:before="0"/>
      </w:pPr>
      <w:r w:rsidRPr="5CC43BCC" w:rsidR="51CE4888">
        <w:rPr>
          <w:rFonts w:ascii="Courier New" w:hAnsi="Courier New"/>
        </w:rPr>
        <w:t>cmgo-norc [direct: primary] orderhub&gt;  db.tasks.deleteMany({})</w:t>
      </w:r>
    </w:p>
    <w:p w:rsidR="51CE4888" w:rsidP="5CC43BCC" w:rsidRDefault="51CE4888" w14:paraId="6B746CEB" w14:textId="0007566E">
      <w:pPr>
        <w:pStyle w:val="Normal"/>
        <w:shd w:val="clear" w:color="auto" w:fill="F2F2F2" w:themeFill="background1" w:themeFillShade="F2"/>
        <w:spacing w:before="0"/>
      </w:pPr>
      <w:r w:rsidRPr="5CC43BCC" w:rsidR="51CE4888">
        <w:rPr>
          <w:rFonts w:ascii="Courier New" w:hAnsi="Courier New"/>
        </w:rPr>
        <w:t>{ acknowledged: true, deletedCount: 6933 }</w:t>
      </w:r>
    </w:p>
    <w:p w:rsidR="51CE4888" w:rsidP="5CC43BCC" w:rsidRDefault="51CE4888" w14:paraId="5EEE4A52" w14:textId="718F730D">
      <w:pPr>
        <w:pStyle w:val="Normal"/>
        <w:shd w:val="clear" w:color="auto" w:fill="F2F2F2" w:themeFill="background1" w:themeFillShade="F2"/>
        <w:spacing w:before="0"/>
      </w:pPr>
      <w:r w:rsidRPr="5CC43BCC" w:rsidR="51CE4888">
        <w:rPr>
          <w:rFonts w:ascii="Courier New" w:hAnsi="Courier New"/>
        </w:rPr>
        <w:t>cmgo-norc [direct: primary] orderhub&gt;  db.tasks.countDocuments()</w:t>
      </w:r>
    </w:p>
    <w:p w:rsidR="51CE4888" w:rsidP="5CC43BCC" w:rsidRDefault="51CE4888" w14:paraId="194036DD" w14:textId="062BAF2D">
      <w:pPr>
        <w:pStyle w:val="Normal"/>
        <w:shd w:val="clear" w:color="auto" w:fill="F2F2F2" w:themeFill="background1" w:themeFillShade="F2"/>
        <w:spacing w:before="0"/>
      </w:pPr>
      <w:r w:rsidRPr="5CC43BCC" w:rsidR="51CE4888">
        <w:rPr>
          <w:rFonts w:ascii="Courier New" w:hAnsi="Courier New"/>
        </w:rPr>
        <w:t>0</w:t>
      </w:r>
    </w:p>
    <w:p w:rsidR="51CE4888" w:rsidP="5CC43BCC" w:rsidRDefault="51CE4888" w14:paraId="1338BFC2" w14:textId="495717DA">
      <w:pPr>
        <w:pStyle w:val="Normal"/>
        <w:shd w:val="clear" w:color="auto" w:fill="F2F2F2" w:themeFill="background1" w:themeFillShade="F2"/>
        <w:spacing w:before="0"/>
      </w:pPr>
      <w:r w:rsidRPr="5CC43BCC" w:rsidR="51CE4888">
        <w:rPr>
          <w:rFonts w:ascii="Courier New" w:hAnsi="Courier New"/>
        </w:rPr>
        <w:t>cmgo-norc</w:t>
      </w:r>
      <w:r w:rsidRPr="5CC43BCC" w:rsidR="51CE4888">
        <w:rPr>
          <w:rFonts w:ascii="Courier New" w:hAnsi="Courier New"/>
        </w:rPr>
        <w:t xml:space="preserve"> [direct: primary] orderhub&gt;</w:t>
      </w:r>
    </w:p>
    <w:p w:rsidR="5CC43BCC" w:rsidP="5CC43BCC" w:rsidRDefault="5CC43BCC" w14:paraId="5575702B" w14:textId="3D7EF89B">
      <w:pPr>
        <w:pStyle w:val="Normal"/>
      </w:pPr>
    </w:p>
    <w:p w:rsidRPr="00FB33B4" w:rsidR="00D11AB0" w:rsidP="00D11AB0" w:rsidRDefault="00D11AB0" w14:paraId="470FD29A" w14:textId="6AC4D3B8">
      <w:pPr>
        <w:pStyle w:val="Heading3"/>
      </w:pPr>
      <w:bookmarkStart w:name="_Toc226656178" w:id="30"/>
      <w:r>
        <w:t xml:space="preserve">Verification of data count post </w:t>
      </w:r>
      <w:r w:rsidR="008D1E1D">
        <w:t xml:space="preserve">purge </w:t>
      </w:r>
      <w:r>
        <w:t>activity</w:t>
      </w:r>
      <w:bookmarkEnd w:id="30"/>
    </w:p>
    <w:p w:rsidRPr="005624A4" w:rsidR="00D11AB0" w:rsidP="00500792" w:rsidRDefault="00D11AB0" w14:paraId="7347C58D" w14:textId="2599BC57">
      <w:pPr>
        <w:rPr>
          <w:rFonts w:ascii="Courier New" w:hAnsi="Courier New"/>
        </w:rPr>
      </w:pPr>
      <w:r w:rsidRPr="00D11AB0">
        <w:rPr>
          <w:rFonts w:ascii="Courier New" w:hAnsi="Courier New"/>
          <w:noProof/>
        </w:rPr>
        <w:drawing>
          <wp:inline distT="0" distB="0" distL="0" distR="0" wp14:anchorId="15DB0C15" wp14:editId="0F6B3722">
            <wp:extent cx="6324925" cy="723937"/>
            <wp:effectExtent l="0" t="0" r="0" b="0"/>
            <wp:docPr id="175139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986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24925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033" w:rsidRDefault="00EA2BDF" w14:paraId="7E6ED2E3" w14:textId="6B5010C8">
      <w:pPr>
        <w:pStyle w:val="Heading3"/>
      </w:pPr>
      <w:bookmarkStart w:name="_Toc226656179" w:id="31"/>
      <w:r>
        <w:t>Verification of OrderHub UI</w:t>
      </w:r>
      <w:bookmarkEnd w:id="31"/>
    </w:p>
    <w:p w:rsidR="00641033" w:rsidP="003D0699" w:rsidRDefault="00EA2BDF" w14:paraId="390271E7" w14:textId="5E6F62D3">
      <w:r>
        <w:t xml:space="preserve">Login to OrderHub UI and </w:t>
      </w:r>
      <w:r w:rsidR="0028440A">
        <w:t xml:space="preserve">verify that the orders IDs are deleted </w:t>
      </w:r>
    </w:p>
    <w:p w:rsidR="00641033" w:rsidP="003D0699" w:rsidRDefault="00641033" w14:paraId="6DC93C75" w14:textId="77777777"/>
    <w:p w:rsidR="00D7167C" w:rsidP="003D0699" w:rsidRDefault="00CC137D" w14:paraId="138BD978" w14:textId="5F93DF64">
      <w:r>
        <w:rPr>
          <w:noProof/>
        </w:rPr>
        <w:drawing>
          <wp:inline distT="0" distB="0" distL="0" distR="0" wp14:anchorId="46EDFA83" wp14:editId="0AA895C6">
            <wp:extent cx="6332220" cy="3943350"/>
            <wp:effectExtent l="19050" t="19050" r="11430" b="19050"/>
            <wp:docPr id="30836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667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433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5F2C25" w:rsidR="000C7EFD" w:rsidP="000C7EFD" w:rsidRDefault="00BE4A7D" w14:paraId="64618DDF" w14:textId="5E416AF7">
      <w:pPr>
        <w:rPr>
          <w:b/>
          <w:bCs/>
          <w:i/>
          <w:iCs/>
          <w:color w:val="808080" w:themeColor="background1" w:themeShade="80"/>
          <w:sz w:val="20"/>
          <w:szCs w:val="20"/>
        </w:rPr>
      </w:pPr>
      <w:r>
        <w:rPr>
          <w:b/>
          <w:bCs/>
          <w:i/>
          <w:iCs/>
          <w:color w:val="808080" w:themeColor="background1" w:themeShade="80"/>
          <w:sz w:val="20"/>
          <w:szCs w:val="20"/>
        </w:rPr>
        <w:t>Expected output of O</w:t>
      </w:r>
      <w:r w:rsidR="000C7EFD">
        <w:rPr>
          <w:b/>
          <w:bCs/>
          <w:i/>
          <w:iCs/>
          <w:color w:val="808080" w:themeColor="background1" w:themeShade="80"/>
          <w:sz w:val="20"/>
          <w:szCs w:val="20"/>
        </w:rPr>
        <w:t>rderHub</w:t>
      </w:r>
      <w:r w:rsidRPr="005F2C25" w:rsidR="000C7EFD">
        <w:rPr>
          <w:b/>
          <w:bCs/>
          <w:i/>
          <w:iCs/>
          <w:color w:val="808080" w:themeColor="background1" w:themeShade="80"/>
          <w:sz w:val="20"/>
          <w:szCs w:val="20"/>
        </w:rPr>
        <w:t xml:space="preserve"> UI</w:t>
      </w:r>
      <w:r>
        <w:rPr>
          <w:b/>
          <w:bCs/>
          <w:i/>
          <w:iCs/>
          <w:color w:val="808080" w:themeColor="background1" w:themeShade="80"/>
          <w:sz w:val="20"/>
          <w:szCs w:val="20"/>
        </w:rPr>
        <w:t xml:space="preserve"> </w:t>
      </w:r>
      <w:r w:rsidR="00D040A8">
        <w:rPr>
          <w:b/>
          <w:bCs/>
          <w:i/>
          <w:iCs/>
          <w:color w:val="808080" w:themeColor="background1" w:themeShade="80"/>
          <w:sz w:val="20"/>
          <w:szCs w:val="20"/>
        </w:rPr>
        <w:t>with no order</w:t>
      </w:r>
      <w:r w:rsidR="0030209D">
        <w:rPr>
          <w:b/>
          <w:bCs/>
          <w:i/>
          <w:iCs/>
          <w:color w:val="808080" w:themeColor="background1" w:themeShade="80"/>
          <w:sz w:val="20"/>
          <w:szCs w:val="20"/>
        </w:rPr>
        <w:t xml:space="preserve"> </w:t>
      </w:r>
      <w:r w:rsidR="006E1FCD">
        <w:rPr>
          <w:b/>
          <w:bCs/>
          <w:i/>
          <w:iCs/>
          <w:color w:val="808080" w:themeColor="background1" w:themeShade="80"/>
          <w:sz w:val="20"/>
          <w:szCs w:val="20"/>
        </w:rPr>
        <w:t>IDs</w:t>
      </w:r>
      <w:r w:rsidR="00D040A8">
        <w:rPr>
          <w:b/>
          <w:bCs/>
          <w:i/>
          <w:iCs/>
          <w:color w:val="808080" w:themeColor="background1" w:themeShade="80"/>
          <w:sz w:val="20"/>
          <w:szCs w:val="20"/>
        </w:rPr>
        <w:t xml:space="preserve"> </w:t>
      </w:r>
      <w:r>
        <w:rPr>
          <w:b/>
          <w:bCs/>
          <w:i/>
          <w:iCs/>
          <w:color w:val="808080" w:themeColor="background1" w:themeShade="80"/>
          <w:sz w:val="20"/>
          <w:szCs w:val="20"/>
        </w:rPr>
        <w:t xml:space="preserve">post deletion </w:t>
      </w:r>
    </w:p>
    <w:p w:rsidR="008E1FB1" w:rsidP="00196058" w:rsidRDefault="008E1FB1" w14:paraId="0C05D2E7" w14:textId="77777777"/>
    <w:p w:rsidRPr="00196058" w:rsidR="008E1FB1" w:rsidP="00196058" w:rsidRDefault="008E1FB1" w14:paraId="6AAC51D8" w14:textId="77777777"/>
    <w:p w:rsidR="00D15ACF" w:rsidP="0070402C" w:rsidRDefault="00D15ACF" w14:paraId="51BDA08F" w14:textId="6F1507F9"/>
    <w:p w:rsidR="0040696C" w:rsidP="0070402C" w:rsidRDefault="0040696C" w14:paraId="217D2AD4" w14:textId="77777777"/>
    <w:p w:rsidR="0040696C" w:rsidP="0070402C" w:rsidRDefault="0040696C" w14:paraId="1F05D270" w14:textId="77777777"/>
    <w:p w:rsidR="0040696C" w:rsidP="0070402C" w:rsidRDefault="0040696C" w14:paraId="06B4B517" w14:textId="77777777"/>
    <w:p w:rsidR="0040696C" w:rsidP="0070402C" w:rsidRDefault="0040696C" w14:paraId="5BC90B93" w14:textId="77777777"/>
    <w:p w:rsidR="0040696C" w:rsidP="0070402C" w:rsidRDefault="0040696C" w14:paraId="576A8AA7" w14:textId="77777777"/>
    <w:p w:rsidR="0040696C" w:rsidP="0070402C" w:rsidRDefault="0040696C" w14:paraId="01E40C76" w14:textId="77777777"/>
    <w:p w:rsidR="0040696C" w:rsidP="0070402C" w:rsidRDefault="0040696C" w14:paraId="2FE7E3B1" w14:textId="77777777"/>
    <w:p w:rsidR="00353341" w:rsidP="0070402C" w:rsidRDefault="00353341" w14:paraId="238D9FD9" w14:textId="77777777"/>
    <w:p w:rsidR="00D038FC" w:rsidP="0070402C" w:rsidRDefault="00D038FC" w14:paraId="435823E2" w14:textId="77777777"/>
    <w:p w:rsidR="00353341" w:rsidP="00353341" w:rsidRDefault="00353341" w14:paraId="1DB0D693" w14:textId="75A6BEFD">
      <w:pPr>
        <w:pStyle w:val="Heading1"/>
      </w:pPr>
      <w:bookmarkStart w:name="_Toc226656180" w:id="32"/>
      <w:r>
        <w:t xml:space="preserve">Restore </w:t>
      </w:r>
      <w:r w:rsidR="00173DC7">
        <w:t>DB d</w:t>
      </w:r>
      <w:r>
        <w:t>ata</w:t>
      </w:r>
      <w:r w:rsidR="00173DC7">
        <w:t xml:space="preserve"> </w:t>
      </w:r>
      <w:r>
        <w:t>and verification</w:t>
      </w:r>
      <w:bookmarkEnd w:id="32"/>
    </w:p>
    <w:p w:rsidR="0081712A" w:rsidRDefault="00C76454" w14:paraId="19B23FFA" w14:textId="74CC8556">
      <w:pPr>
        <w:pStyle w:val="Heading2"/>
      </w:pPr>
      <w:bookmarkStart w:name="_Toc226656181" w:id="33"/>
      <w:r>
        <w:t xml:space="preserve">Restore </w:t>
      </w:r>
      <w:r w:rsidR="00E47D6F">
        <w:t xml:space="preserve">of </w:t>
      </w:r>
      <w:r w:rsidR="00EC668F">
        <w:t>DB</w:t>
      </w:r>
      <w:r w:rsidR="001378DD">
        <w:t xml:space="preserve"> from on-demand</w:t>
      </w:r>
      <w:r w:rsidR="005C17AE">
        <w:t xml:space="preserve"> backup</w:t>
      </w:r>
      <w:bookmarkEnd w:id="33"/>
    </w:p>
    <w:p w:rsidRPr="00AE35DA" w:rsidR="00EC668F" w:rsidP="00EC668F" w:rsidRDefault="00EC668F" w14:paraId="7FEBF7CD" w14:textId="4EA0AEF3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AE35DA">
        <w:rPr>
          <w:rFonts w:ascii="Courier New" w:hAnsi="Courier New"/>
        </w:rPr>
        <w:t xml:space="preserve">#./ncs app restore –id </w:t>
      </w:r>
      <w:r>
        <w:rPr>
          <w:rFonts w:ascii="Courier New" w:hAnsi="Courier New"/>
        </w:rPr>
        <w:t>&lt;helm name&gt;</w:t>
      </w:r>
      <w:r w:rsidRPr="00AE35DA">
        <w:rPr>
          <w:rFonts w:ascii="Courier New" w:hAnsi="Courier New"/>
        </w:rPr>
        <w:t xml:space="preserve"> –backup_id=</w:t>
      </w:r>
      <w:r w:rsidR="00F44094">
        <w:rPr>
          <w:rFonts w:ascii="Courier New" w:hAnsi="Courier New"/>
        </w:rPr>
        <w:t>&lt;backup</w:t>
      </w:r>
      <w:r w:rsidR="00CB4A08">
        <w:rPr>
          <w:rFonts w:ascii="Courier New" w:hAnsi="Courier New"/>
        </w:rPr>
        <w:t>id_</w:t>
      </w:r>
      <w:r w:rsidRPr="00AE35DA">
        <w:rPr>
          <w:rFonts w:ascii="Courier New" w:hAnsi="Courier New"/>
        </w:rPr>
        <w:t>replica</w:t>
      </w:r>
      <w:r w:rsidR="00CB4A08">
        <w:rPr>
          <w:rFonts w:ascii="Courier New" w:hAnsi="Courier New"/>
        </w:rPr>
        <w:t>&gt;</w:t>
      </w:r>
    </w:p>
    <w:p w:rsidRPr="00EC668F" w:rsidR="00EC668F" w:rsidP="00CB4A08" w:rsidRDefault="001378DD" w14:paraId="15D3F85E" w14:textId="1C7F217D">
      <w:pPr>
        <w:pStyle w:val="Heading3"/>
      </w:pPr>
      <w:bookmarkStart w:name="_Toc226656182" w:id="34"/>
      <w:r>
        <w:t xml:space="preserve">Restore of neo4j </w:t>
      </w:r>
      <w:r w:rsidR="0030209D">
        <w:t>DB</w:t>
      </w:r>
      <w:bookmarkEnd w:id="34"/>
    </w:p>
    <w:p w:rsidRPr="00423BC3" w:rsidR="00423BC3" w:rsidP="00423BC3" w:rsidRDefault="00177A44" w14:paraId="5A78E592" w14:textId="1535E4D3">
      <w:r>
        <w:rPr>
          <w:noProof/>
        </w:rPr>
        <w:drawing>
          <wp:inline distT="0" distB="0" distL="0" distR="0" wp14:anchorId="4F98206F" wp14:editId="2E5EBB22">
            <wp:extent cx="6332220" cy="2585085"/>
            <wp:effectExtent l="0" t="0" r="0" b="5715"/>
            <wp:docPr id="17576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56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1348A" w:rsidR="004627A5" w:rsidP="00E1348A" w:rsidRDefault="004627A5" w14:paraId="0CB633C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[root@deployervm-lab1-instance2 anycloudscript]# ./ncs app restore --id doc-uiv-uiv-neo4j-cbur --backup_id=20260407100135_e03_SFTP_doc-uiv_doc-uiv-neo4j-cbur</w:t>
      </w:r>
    </w:p>
    <w:p w:rsidRPr="00E1348A" w:rsidR="004627A5" w:rsidP="00E1348A" w:rsidRDefault="004627A5" w14:paraId="44ED5E71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OK</w:t>
      </w:r>
    </w:p>
    <w:p w:rsidRPr="00E1348A" w:rsidR="004627A5" w:rsidP="00E1348A" w:rsidRDefault="004627A5" w14:paraId="614CE645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202 Accepted</w:t>
      </w:r>
    </w:p>
    <w:p w:rsidRPr="00E1348A" w:rsidR="004627A5" w:rsidP="00E1348A" w:rsidRDefault="004627A5" w14:paraId="5E2AE15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{</w:t>
      </w:r>
    </w:p>
    <w:p w:rsidRPr="00E1348A" w:rsidR="004627A5" w:rsidP="00E1348A" w:rsidRDefault="004627A5" w14:paraId="2E14E077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"kind": "Status",</w:t>
      </w:r>
    </w:p>
    <w:p w:rsidRPr="00E1348A" w:rsidR="004627A5" w:rsidP="00E1348A" w:rsidRDefault="004627A5" w14:paraId="71F3FEB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"apiVersion": "v2",</w:t>
      </w:r>
    </w:p>
    <w:p w:rsidRPr="00E1348A" w:rsidR="004627A5" w:rsidP="00E1348A" w:rsidRDefault="004627A5" w14:paraId="3880536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"metadata": {},</w:t>
      </w:r>
    </w:p>
    <w:p w:rsidRPr="00E1348A" w:rsidR="004627A5" w:rsidP="00E1348A" w:rsidRDefault="004627A5" w14:paraId="2E0C7FD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"status": "Success",</w:t>
      </w:r>
    </w:p>
    <w:p w:rsidRPr="00E1348A" w:rsidR="004627A5" w:rsidP="00E1348A" w:rsidRDefault="004627A5" w14:paraId="30914AC0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"message": "restoreHelmRelease task = 30eb4780-1826-4b22-a2e8-d9bae1b8d92e is on!",</w:t>
      </w:r>
    </w:p>
    <w:p w:rsidRPr="00E1348A" w:rsidR="004627A5" w:rsidP="00E1348A" w:rsidRDefault="004627A5" w14:paraId="50ED73F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"reason": "",</w:t>
      </w:r>
    </w:p>
    <w:p w:rsidRPr="00E1348A" w:rsidR="004627A5" w:rsidP="00E1348A" w:rsidRDefault="004627A5" w14:paraId="40862711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"details": {</w:t>
      </w:r>
    </w:p>
    <w:p w:rsidRPr="00E1348A" w:rsidR="004627A5" w:rsidP="00E1348A" w:rsidRDefault="004627A5" w14:paraId="75957F5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"30eb4780-1826-4b22-a2e8-d9bae1b8d92e": {</w:t>
      </w:r>
    </w:p>
    <w:p w:rsidRPr="00E1348A" w:rsidR="004627A5" w:rsidP="00E1348A" w:rsidRDefault="004627A5" w14:paraId="0342B6A6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"name": "doc-uiv-uiv-neo4j-cbur",</w:t>
      </w:r>
    </w:p>
    <w:p w:rsidRPr="00E1348A" w:rsidR="004627A5" w:rsidP="00E1348A" w:rsidRDefault="004627A5" w14:paraId="3165BEF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"namespace": "doc-uiv",</w:t>
      </w:r>
    </w:p>
    <w:p w:rsidRPr="00E1348A" w:rsidR="004627A5" w:rsidP="00E1348A" w:rsidRDefault="004627A5" w14:paraId="275C0092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"helm_version": 3,</w:t>
      </w:r>
    </w:p>
    <w:p w:rsidRPr="00E1348A" w:rsidR="004627A5" w:rsidP="00E1348A" w:rsidRDefault="004627A5" w14:paraId="0F8EAEA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"volume": true,</w:t>
      </w:r>
    </w:p>
    <w:p w:rsidRPr="00E1348A" w:rsidR="004627A5" w:rsidP="00E1348A" w:rsidRDefault="004627A5" w14:paraId="6FCF907D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"object_type": "all",</w:t>
      </w:r>
    </w:p>
    <w:p w:rsidRPr="00E1348A" w:rsidR="004627A5" w:rsidP="00E1348A" w:rsidRDefault="004627A5" w14:paraId="08E6F85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"object_name": "",</w:t>
      </w:r>
    </w:p>
    <w:p w:rsidRPr="00E1348A" w:rsidR="004627A5" w:rsidP="00E1348A" w:rsidRDefault="004627A5" w14:paraId="1FD2991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"backup_id": "20260407100135_e03_SFTP_doc-uiv_doc-uiv-neo4j-cbur",</w:t>
      </w:r>
    </w:p>
    <w:p w:rsidRPr="00E1348A" w:rsidR="004627A5" w:rsidP="00E1348A" w:rsidRDefault="004627A5" w14:paraId="6D4805F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"brpolicies": "",</w:t>
      </w:r>
    </w:p>
    <w:p w:rsidRPr="00E1348A" w:rsidR="004627A5" w:rsidP="00E1348A" w:rsidRDefault="004627A5" w14:paraId="7F1A6D55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"exclude_brpolicies": "",</w:t>
      </w:r>
    </w:p>
    <w:p w:rsidRPr="00E1348A" w:rsidR="004627A5" w:rsidP="00E1348A" w:rsidRDefault="004627A5" w14:paraId="33E15F86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"source_namespace": "",</w:t>
      </w:r>
    </w:p>
    <w:p w:rsidRPr="00E1348A" w:rsidR="004627A5" w:rsidP="00E1348A" w:rsidRDefault="004627A5" w14:paraId="681A651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"request": "restoreHelmRelease"</w:t>
      </w:r>
    </w:p>
    <w:p w:rsidRPr="00E1348A" w:rsidR="004627A5" w:rsidP="00E1348A" w:rsidRDefault="004627A5" w14:paraId="57A4A275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}</w:t>
      </w:r>
    </w:p>
    <w:p w:rsidRPr="00E1348A" w:rsidR="004627A5" w:rsidP="00E1348A" w:rsidRDefault="004627A5" w14:paraId="61F93573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},</w:t>
      </w:r>
    </w:p>
    <w:p w:rsidRPr="00E1348A" w:rsidR="004627A5" w:rsidP="00E1348A" w:rsidRDefault="004627A5" w14:paraId="3084598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"code": 202</w:t>
      </w:r>
    </w:p>
    <w:p w:rsidRPr="00E1348A" w:rsidR="004627A5" w:rsidP="00E1348A" w:rsidRDefault="004627A5" w14:paraId="606BD806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}</w:t>
      </w:r>
    </w:p>
    <w:p w:rsidRPr="00E1348A" w:rsidR="004627A5" w:rsidP="00E1348A" w:rsidRDefault="004627A5" w14:paraId="244B56A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</w:p>
    <w:p w:rsidRPr="00E1348A" w:rsidR="004627A5" w:rsidP="00E1348A" w:rsidRDefault="004627A5" w14:paraId="79489497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https://ncm-app-doc-common-svc.apps.nokia-toruonvp-doc12.nfvdev.tlabs.ca/ncm/ncm/applications/doc-uiv-uiv-neo4j-cbur/restore/30eb4780-1826-4b22-a2e8-d9bae1b8d92e</w:t>
      </w:r>
    </w:p>
    <w:p w:rsidRPr="00E1348A" w:rsidR="004627A5" w:rsidP="00E1348A" w:rsidRDefault="004627A5" w14:paraId="7079671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WARNING:  Server API version greater then CLI version. CLI upgrade recommended !</w:t>
      </w:r>
    </w:p>
    <w:p w:rsidRPr="00E1348A" w:rsidR="004627A5" w:rsidP="00E1348A" w:rsidRDefault="004627A5" w14:paraId="7C745EC7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WARNING:  SERVER :  4.0.0</w:t>
      </w:r>
    </w:p>
    <w:p w:rsidRPr="00E1348A" w:rsidR="004627A5" w:rsidP="00E1348A" w:rsidRDefault="004627A5" w14:paraId="1764E385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WARNING:  CLI :  3.0.0</w:t>
      </w:r>
    </w:p>
    <w:p w:rsidRPr="00E1348A" w:rsidR="00C76454" w:rsidP="00E1348A" w:rsidRDefault="004627A5" w14:paraId="1616E741" w14:textId="14791619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[root@deployervm-lab1-instance2 anycloudscript]#</w:t>
      </w:r>
    </w:p>
    <w:p w:rsidR="00FF57DB" w:rsidP="005C17AE" w:rsidRDefault="00FF57DB" w14:paraId="5B7EDEA6" w14:textId="6CFC89F3">
      <w:pPr>
        <w:pStyle w:val="Heading3"/>
      </w:pPr>
      <w:bookmarkStart w:name="_Toc226656183" w:id="35"/>
      <w:r>
        <w:t xml:space="preserve">Restore mariadb </w:t>
      </w:r>
      <w:r w:rsidR="0030209D">
        <w:t>DB</w:t>
      </w:r>
      <w:bookmarkEnd w:id="35"/>
    </w:p>
    <w:p w:rsidR="003C2309" w:rsidP="004627A5" w:rsidRDefault="00D833B1" w14:paraId="3571880A" w14:textId="023F7DCC">
      <w:r>
        <w:rPr>
          <w:noProof/>
        </w:rPr>
        <w:drawing>
          <wp:inline distT="0" distB="0" distL="0" distR="0" wp14:anchorId="58C9B866" wp14:editId="6A71757C">
            <wp:extent cx="6332220" cy="2575560"/>
            <wp:effectExtent l="0" t="0" r="0" b="0"/>
            <wp:docPr id="29766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663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1348A" w:rsidR="00EE4566" w:rsidP="00E1348A" w:rsidRDefault="00EE4566" w14:paraId="26862F9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[root@deployervm-lab1-instance2 anycloudscript]# ./ncs app restore --id doc-uiv-uiv-mariadb --backup_id=20260407100201_e03_SFTP_doc-uiv_doc-uiv-uiv-mariadb-cmdb-mariadb</w:t>
      </w:r>
    </w:p>
    <w:p w:rsidRPr="00E1348A" w:rsidR="00EE4566" w:rsidP="00E1348A" w:rsidRDefault="00EE4566" w14:paraId="04DD0FC6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OK</w:t>
      </w:r>
    </w:p>
    <w:p w:rsidRPr="00E1348A" w:rsidR="00EE4566" w:rsidP="00E1348A" w:rsidRDefault="00EE4566" w14:paraId="2FB2D6D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202 Accepted</w:t>
      </w:r>
    </w:p>
    <w:p w:rsidRPr="00E1348A" w:rsidR="00EE4566" w:rsidP="00E1348A" w:rsidRDefault="00EE4566" w14:paraId="7AE849D2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{</w:t>
      </w:r>
    </w:p>
    <w:p w:rsidRPr="00E1348A" w:rsidR="00EE4566" w:rsidP="00E1348A" w:rsidRDefault="00EE4566" w14:paraId="3C64F01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"kind": "Status",</w:t>
      </w:r>
    </w:p>
    <w:p w:rsidRPr="00E1348A" w:rsidR="00EE4566" w:rsidP="00E1348A" w:rsidRDefault="00EE4566" w14:paraId="075B139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"apiVersion": "v2",</w:t>
      </w:r>
    </w:p>
    <w:p w:rsidRPr="00E1348A" w:rsidR="00EE4566" w:rsidP="00E1348A" w:rsidRDefault="00EE4566" w14:paraId="4C0B9060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"metadata": {},</w:t>
      </w:r>
    </w:p>
    <w:p w:rsidRPr="00E1348A" w:rsidR="00EE4566" w:rsidP="00E1348A" w:rsidRDefault="00EE4566" w14:paraId="72AE8AC3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"status": "Success",</w:t>
      </w:r>
    </w:p>
    <w:p w:rsidRPr="00E1348A" w:rsidR="00EE4566" w:rsidP="00E1348A" w:rsidRDefault="00EE4566" w14:paraId="2D0E5D8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"message": "restoreHelmRelease task = 13fb984e-db9d-44ac-a3b7-9f893184b71e is on!",</w:t>
      </w:r>
    </w:p>
    <w:p w:rsidRPr="00E1348A" w:rsidR="00EE4566" w:rsidP="00E1348A" w:rsidRDefault="00EE4566" w14:paraId="1B266267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"reason": "",</w:t>
      </w:r>
    </w:p>
    <w:p w:rsidRPr="00E1348A" w:rsidR="00EE4566" w:rsidP="00E1348A" w:rsidRDefault="00EE4566" w14:paraId="2A99CDE7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"details": {</w:t>
      </w:r>
    </w:p>
    <w:p w:rsidRPr="00E1348A" w:rsidR="00EE4566" w:rsidP="00E1348A" w:rsidRDefault="00EE4566" w14:paraId="697CF181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"13fb984e-db9d-44ac-a3b7-9f893184b71e": {</w:t>
      </w:r>
    </w:p>
    <w:p w:rsidRPr="00E1348A" w:rsidR="00EE4566" w:rsidP="00E1348A" w:rsidRDefault="00EE4566" w14:paraId="7949D2D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"name": "doc-uiv-uiv-mariadb",</w:t>
      </w:r>
    </w:p>
    <w:p w:rsidRPr="00E1348A" w:rsidR="00EE4566" w:rsidP="00E1348A" w:rsidRDefault="00EE4566" w14:paraId="202AF21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"namespace": "doc-uiv",</w:t>
      </w:r>
    </w:p>
    <w:p w:rsidRPr="00E1348A" w:rsidR="00EE4566" w:rsidP="00E1348A" w:rsidRDefault="00EE4566" w14:paraId="2A96A17E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"helm_version": 3,</w:t>
      </w:r>
    </w:p>
    <w:p w:rsidRPr="00E1348A" w:rsidR="00EE4566" w:rsidP="00E1348A" w:rsidRDefault="00EE4566" w14:paraId="6FBE34A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"volume": true,</w:t>
      </w:r>
    </w:p>
    <w:p w:rsidRPr="00E1348A" w:rsidR="00EE4566" w:rsidP="00E1348A" w:rsidRDefault="00EE4566" w14:paraId="6EF6578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"object_type": "all",</w:t>
      </w:r>
    </w:p>
    <w:p w:rsidRPr="00E1348A" w:rsidR="00EE4566" w:rsidP="00E1348A" w:rsidRDefault="00EE4566" w14:paraId="7B89FD03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"object_name": "",</w:t>
      </w:r>
    </w:p>
    <w:p w:rsidRPr="00E1348A" w:rsidR="00EE4566" w:rsidP="00E1348A" w:rsidRDefault="00EE4566" w14:paraId="77BC43DD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"backup_id": "20260407100201_e03_SFTP_doc-uiv_doc-uiv-uiv-mariadb-cmdb-mariadb",</w:t>
      </w:r>
    </w:p>
    <w:p w:rsidRPr="00E1348A" w:rsidR="00EE4566" w:rsidP="00E1348A" w:rsidRDefault="00EE4566" w14:paraId="0C84652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"brpolicies": "",</w:t>
      </w:r>
    </w:p>
    <w:p w:rsidRPr="00E1348A" w:rsidR="00EE4566" w:rsidP="00E1348A" w:rsidRDefault="00EE4566" w14:paraId="4E296A5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"exclude_brpolicies": "",</w:t>
      </w:r>
    </w:p>
    <w:p w:rsidRPr="00E1348A" w:rsidR="00EE4566" w:rsidP="00E1348A" w:rsidRDefault="00EE4566" w14:paraId="25E1C8B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"source_namespace": "",</w:t>
      </w:r>
    </w:p>
    <w:p w:rsidRPr="00E1348A" w:rsidR="00EE4566" w:rsidP="00E1348A" w:rsidRDefault="00EE4566" w14:paraId="61DE4CB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"request": "restoreHelmRelease"</w:t>
      </w:r>
    </w:p>
    <w:p w:rsidRPr="00E1348A" w:rsidR="00EE4566" w:rsidP="00E1348A" w:rsidRDefault="00EE4566" w14:paraId="28326E83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}</w:t>
      </w:r>
    </w:p>
    <w:p w:rsidRPr="00E1348A" w:rsidR="00EE4566" w:rsidP="00E1348A" w:rsidRDefault="00EE4566" w14:paraId="31C6637E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},</w:t>
      </w:r>
    </w:p>
    <w:p w:rsidRPr="00E1348A" w:rsidR="00EE4566" w:rsidP="00E1348A" w:rsidRDefault="00EE4566" w14:paraId="22E3B2B1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"code": 202</w:t>
      </w:r>
    </w:p>
    <w:p w:rsidRPr="00E1348A" w:rsidR="00EE4566" w:rsidP="00E1348A" w:rsidRDefault="00EE4566" w14:paraId="144AE295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}</w:t>
      </w:r>
    </w:p>
    <w:p w:rsidRPr="00E1348A" w:rsidR="00EE4566" w:rsidP="00E1348A" w:rsidRDefault="00EE4566" w14:paraId="17E31D0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</w:p>
    <w:p w:rsidRPr="00E1348A" w:rsidR="00EE4566" w:rsidP="00E1348A" w:rsidRDefault="00EE4566" w14:paraId="7EDDB0DE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https://ncm-app-doc-common-svc.apps.nokia-toruonvp-doc12.nfvdev.tlabs.ca/ncm/ncm/applications/doc-uiv-uiv-mariadb/restore/13fb984e-db9d-44ac-a3b7-9f893184b71e</w:t>
      </w:r>
    </w:p>
    <w:p w:rsidRPr="00E1348A" w:rsidR="00EE4566" w:rsidP="00E1348A" w:rsidRDefault="00EE4566" w14:paraId="19D7233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WARNING:  Server API version greater then CLI version. CLI upgrade recommended !</w:t>
      </w:r>
    </w:p>
    <w:p w:rsidRPr="00E1348A" w:rsidR="00EE4566" w:rsidP="00E1348A" w:rsidRDefault="00EE4566" w14:paraId="6D6FDF42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WARNING:  SERVER :  4.0.0</w:t>
      </w:r>
    </w:p>
    <w:p w:rsidRPr="00E1348A" w:rsidR="00EE4566" w:rsidP="00E1348A" w:rsidRDefault="00EE4566" w14:paraId="77D4C9B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WARNING:  CLI :  3.0.0</w:t>
      </w:r>
    </w:p>
    <w:p w:rsidRPr="00E1348A" w:rsidR="004D09B1" w:rsidP="00E1348A" w:rsidRDefault="00EE4566" w14:paraId="76433848" w14:textId="394BF45C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[root@deployervm-lab1-instance2 anycloudscript]#</w:t>
      </w:r>
    </w:p>
    <w:p w:rsidR="00EE4566" w:rsidP="00EE4566" w:rsidRDefault="00EE4566" w14:paraId="3799CD7E" w14:textId="77777777"/>
    <w:p w:rsidR="00EE4566" w:rsidP="00EE4566" w:rsidRDefault="00EE4566" w14:paraId="4F0A44ED" w14:textId="77777777"/>
    <w:p w:rsidR="00EE4566" w:rsidP="00EE4566" w:rsidRDefault="00EE4566" w14:paraId="0B1B7B9C" w14:textId="77777777"/>
    <w:p w:rsidR="00EE4566" w:rsidP="00EE4566" w:rsidRDefault="00EE4566" w14:paraId="1A93AE74" w14:textId="77777777"/>
    <w:p w:rsidR="00EE4566" w:rsidP="00EE4566" w:rsidRDefault="00EE4566" w14:paraId="2396DE34" w14:textId="77777777"/>
    <w:p w:rsidR="00EE4566" w:rsidP="00EE4566" w:rsidRDefault="00EE4566" w14:paraId="7227D57B" w14:textId="77777777"/>
    <w:p w:rsidR="00EE4566" w:rsidP="00EE4566" w:rsidRDefault="00EE4566" w14:paraId="12E29B52" w14:textId="77777777"/>
    <w:p w:rsidR="00C13AA2" w:rsidP="00EE4566" w:rsidRDefault="00C13AA2" w14:paraId="64689619" w14:textId="77777777"/>
    <w:p w:rsidR="00C13AA2" w:rsidP="00EE4566" w:rsidRDefault="00C13AA2" w14:paraId="5F5819BF" w14:textId="77777777"/>
    <w:p w:rsidR="00C13AA2" w:rsidP="00EE4566" w:rsidRDefault="00C13AA2" w14:paraId="3288AD08" w14:textId="77777777"/>
    <w:p w:rsidR="00C13AA2" w:rsidP="00EE4566" w:rsidRDefault="00C13AA2" w14:paraId="2B3D3745" w14:textId="77777777"/>
    <w:p w:rsidR="00FA5199" w:rsidP="005C17AE" w:rsidRDefault="00FA5199" w14:paraId="2443B641" w14:textId="4EDCF6F3">
      <w:pPr>
        <w:pStyle w:val="Heading3"/>
      </w:pPr>
      <w:bookmarkStart w:name="_Toc226656184" w:id="36"/>
      <w:r>
        <w:t xml:space="preserve">Restore cassandra </w:t>
      </w:r>
      <w:r w:rsidR="0030209D">
        <w:t>DB</w:t>
      </w:r>
      <w:bookmarkEnd w:id="36"/>
    </w:p>
    <w:p w:rsidR="00EE4566" w:rsidP="00EE4566" w:rsidRDefault="00817A81" w14:paraId="7E49D93D" w14:textId="1D2DB760">
      <w:r>
        <w:rPr>
          <w:noProof/>
        </w:rPr>
        <w:drawing>
          <wp:inline distT="0" distB="0" distL="0" distR="0" wp14:anchorId="7DE0B251" wp14:editId="356F2DB7">
            <wp:extent cx="6332220" cy="2547620"/>
            <wp:effectExtent l="0" t="0" r="0" b="5080"/>
            <wp:docPr id="165026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660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1348A" w:rsidR="00CE7A25" w:rsidP="00E1348A" w:rsidRDefault="00CE7A25" w14:paraId="794B38A0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[root@deployervm-lab1-instance2 anycloudscript]# ./ncs app restore --id cassandra --backup_id=20260407100217_e03_SFTP_doc-norc_cassandra-ccas-apache</w:t>
      </w:r>
    </w:p>
    <w:p w:rsidRPr="00E1348A" w:rsidR="00CE7A25" w:rsidP="00E1348A" w:rsidRDefault="00CE7A25" w14:paraId="55C84D75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OK</w:t>
      </w:r>
    </w:p>
    <w:p w:rsidRPr="00E1348A" w:rsidR="00CE7A25" w:rsidP="00E1348A" w:rsidRDefault="00CE7A25" w14:paraId="00505AB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202 Accepted</w:t>
      </w:r>
    </w:p>
    <w:p w:rsidRPr="00E1348A" w:rsidR="00CE7A25" w:rsidP="00E1348A" w:rsidRDefault="00CE7A25" w14:paraId="25B611AD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{</w:t>
      </w:r>
    </w:p>
    <w:p w:rsidRPr="00E1348A" w:rsidR="00CE7A25" w:rsidP="00E1348A" w:rsidRDefault="00CE7A25" w14:paraId="54D0EDD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"kind": "Status",</w:t>
      </w:r>
    </w:p>
    <w:p w:rsidRPr="00E1348A" w:rsidR="00CE7A25" w:rsidP="00E1348A" w:rsidRDefault="00CE7A25" w14:paraId="6E415115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"apiVersion": "v2",</w:t>
      </w:r>
    </w:p>
    <w:p w:rsidRPr="00E1348A" w:rsidR="00CE7A25" w:rsidP="00E1348A" w:rsidRDefault="00CE7A25" w14:paraId="5AD075C2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"metadata": {},</w:t>
      </w:r>
    </w:p>
    <w:p w:rsidRPr="00E1348A" w:rsidR="00CE7A25" w:rsidP="00E1348A" w:rsidRDefault="00CE7A25" w14:paraId="0A42794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"status": "Success",</w:t>
      </w:r>
    </w:p>
    <w:p w:rsidRPr="00E1348A" w:rsidR="00CE7A25" w:rsidP="00E1348A" w:rsidRDefault="00CE7A25" w14:paraId="3334796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"message": "restoreHelmRelease task = 91b86e86-e0f3-4d61-8757-dc7960dd8876 is on!",</w:t>
      </w:r>
    </w:p>
    <w:p w:rsidRPr="00E1348A" w:rsidR="00CE7A25" w:rsidP="00E1348A" w:rsidRDefault="00CE7A25" w14:paraId="7F225CF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"reason": "",</w:t>
      </w:r>
    </w:p>
    <w:p w:rsidRPr="00E1348A" w:rsidR="00CE7A25" w:rsidP="00E1348A" w:rsidRDefault="00CE7A25" w14:paraId="6455C69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"details": {</w:t>
      </w:r>
    </w:p>
    <w:p w:rsidRPr="00E1348A" w:rsidR="00CE7A25" w:rsidP="00E1348A" w:rsidRDefault="00CE7A25" w14:paraId="49B1BFDE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"91b86e86-e0f3-4d61-8757-dc7960dd8876": {</w:t>
      </w:r>
    </w:p>
    <w:p w:rsidRPr="00E1348A" w:rsidR="00CE7A25" w:rsidP="00E1348A" w:rsidRDefault="00CE7A25" w14:paraId="431A7606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"name": "cassandra",</w:t>
      </w:r>
    </w:p>
    <w:p w:rsidRPr="00E1348A" w:rsidR="00CE7A25" w:rsidP="00E1348A" w:rsidRDefault="00CE7A25" w14:paraId="692E9DDE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"namespace": "doc-norc",</w:t>
      </w:r>
    </w:p>
    <w:p w:rsidRPr="00E1348A" w:rsidR="00CE7A25" w:rsidP="00E1348A" w:rsidRDefault="00CE7A25" w14:paraId="3C6B37B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"helm_version": 3,</w:t>
      </w:r>
    </w:p>
    <w:p w:rsidRPr="00E1348A" w:rsidR="00CE7A25" w:rsidP="00E1348A" w:rsidRDefault="00CE7A25" w14:paraId="78467C0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"volume": true,</w:t>
      </w:r>
    </w:p>
    <w:p w:rsidRPr="00E1348A" w:rsidR="00CE7A25" w:rsidP="00E1348A" w:rsidRDefault="00CE7A25" w14:paraId="4310994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"object_type": "all",</w:t>
      </w:r>
    </w:p>
    <w:p w:rsidRPr="00E1348A" w:rsidR="00CE7A25" w:rsidP="00E1348A" w:rsidRDefault="00CE7A25" w14:paraId="6ED5A530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"object_name": "",</w:t>
      </w:r>
    </w:p>
    <w:p w:rsidRPr="00E1348A" w:rsidR="00CE7A25" w:rsidP="00E1348A" w:rsidRDefault="00CE7A25" w14:paraId="152F2591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"backup_id": "20260407100217_e03_SFTP_doc-norc_cassandra-ccas-apache",</w:t>
      </w:r>
    </w:p>
    <w:p w:rsidRPr="00E1348A" w:rsidR="00CE7A25" w:rsidP="00E1348A" w:rsidRDefault="00CE7A25" w14:paraId="4CC0DA5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"brpolicies": "",</w:t>
      </w:r>
    </w:p>
    <w:p w:rsidRPr="00E1348A" w:rsidR="00CE7A25" w:rsidP="00E1348A" w:rsidRDefault="00CE7A25" w14:paraId="1D85B51E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"exclude_brpolicies": "",</w:t>
      </w:r>
    </w:p>
    <w:p w:rsidRPr="00E1348A" w:rsidR="00CE7A25" w:rsidP="00E1348A" w:rsidRDefault="00CE7A25" w14:paraId="2D82147E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"source_namespace": "",</w:t>
      </w:r>
    </w:p>
    <w:p w:rsidRPr="00E1348A" w:rsidR="00CE7A25" w:rsidP="00E1348A" w:rsidRDefault="00CE7A25" w14:paraId="72590262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"request": "restoreHelmRelease"</w:t>
      </w:r>
    </w:p>
    <w:p w:rsidRPr="00E1348A" w:rsidR="00CE7A25" w:rsidP="00E1348A" w:rsidRDefault="00CE7A25" w14:paraId="5BBD56E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}</w:t>
      </w:r>
    </w:p>
    <w:p w:rsidRPr="00E1348A" w:rsidR="00CE7A25" w:rsidP="00E1348A" w:rsidRDefault="00CE7A25" w14:paraId="09BC762D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},</w:t>
      </w:r>
    </w:p>
    <w:p w:rsidRPr="00E1348A" w:rsidR="00CE7A25" w:rsidP="00E1348A" w:rsidRDefault="00CE7A25" w14:paraId="1E0E590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"code": 202</w:t>
      </w:r>
    </w:p>
    <w:p w:rsidRPr="00E1348A" w:rsidR="00CE7A25" w:rsidP="00E1348A" w:rsidRDefault="00CE7A25" w14:paraId="277AB36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}</w:t>
      </w:r>
    </w:p>
    <w:p w:rsidRPr="00E1348A" w:rsidR="00CE7A25" w:rsidP="00E1348A" w:rsidRDefault="00CE7A25" w14:paraId="2941E11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</w:p>
    <w:p w:rsidRPr="00E1348A" w:rsidR="00CE7A25" w:rsidP="00E1348A" w:rsidRDefault="00CE7A25" w14:paraId="5F652BA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https://ncm-app-doc-common-svc.apps.nokia-toruonvp-doc12.nfvdev.tlabs.ca/ncm/ncm/applications/cassandra/restore/91b86e86-e0f3-4d61-8757-dc7960dd8876</w:t>
      </w:r>
    </w:p>
    <w:p w:rsidRPr="00E1348A" w:rsidR="00CE7A25" w:rsidP="00E1348A" w:rsidRDefault="00CE7A25" w14:paraId="4748D95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WARNING:  Server API version greater then CLI version. CLI upgrade recommended !</w:t>
      </w:r>
    </w:p>
    <w:p w:rsidRPr="00E1348A" w:rsidR="00CE7A25" w:rsidP="00E1348A" w:rsidRDefault="00CE7A25" w14:paraId="50C6F4D6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WARNING:  SERVER :  4.0.0</w:t>
      </w:r>
    </w:p>
    <w:p w:rsidRPr="00E1348A" w:rsidR="00CE7A25" w:rsidP="00E1348A" w:rsidRDefault="00CE7A25" w14:paraId="7BAB96D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WARNING:  CLI :  3.0.0</w:t>
      </w:r>
    </w:p>
    <w:p w:rsidRPr="00E1348A" w:rsidR="001271BC" w:rsidP="00E1348A" w:rsidRDefault="00CE7A25" w14:paraId="49C65773" w14:textId="00C6EC43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[root@deployervm-lab1-instance2 anycloudscript]#</w:t>
      </w:r>
    </w:p>
    <w:p w:rsidR="00FA5199" w:rsidP="005C17AE" w:rsidRDefault="00FA5199" w14:paraId="69097928" w14:textId="25BDC911">
      <w:pPr>
        <w:pStyle w:val="Heading3"/>
      </w:pPr>
      <w:bookmarkStart w:name="_Toc226656185" w:id="37"/>
      <w:r>
        <w:t xml:space="preserve">Restore cmdb </w:t>
      </w:r>
      <w:r w:rsidR="0030209D">
        <w:t>DB</w:t>
      </w:r>
      <w:bookmarkEnd w:id="37"/>
    </w:p>
    <w:p w:rsidR="00CE7A25" w:rsidP="00CE7A25" w:rsidRDefault="00B63D27" w14:paraId="6434E4C2" w14:textId="63073E66">
      <w:r>
        <w:rPr>
          <w:noProof/>
        </w:rPr>
        <w:drawing>
          <wp:inline distT="0" distB="0" distL="0" distR="0" wp14:anchorId="27F1B569" wp14:editId="0DE79543">
            <wp:extent cx="6332220" cy="2503805"/>
            <wp:effectExtent l="0" t="0" r="0" b="0"/>
            <wp:docPr id="5722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50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1348A" w:rsidR="00074336" w:rsidP="00E1348A" w:rsidRDefault="00074336" w14:paraId="08ED741E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[root@deployervm-lab1-instance2 anycloudscript]# ./ncs app restore --id cmdb-doc-norc --backup_id=20260407100236_e03_SFTP_doc-norc_cmdb-doc-norc-mariadb</w:t>
      </w:r>
    </w:p>
    <w:p w:rsidRPr="00E1348A" w:rsidR="00074336" w:rsidP="00E1348A" w:rsidRDefault="00074336" w14:paraId="188C606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OK</w:t>
      </w:r>
    </w:p>
    <w:p w:rsidRPr="00E1348A" w:rsidR="00074336" w:rsidP="00E1348A" w:rsidRDefault="00074336" w14:paraId="5C5BA137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202 Accepted</w:t>
      </w:r>
    </w:p>
    <w:p w:rsidRPr="00E1348A" w:rsidR="00074336" w:rsidP="00E1348A" w:rsidRDefault="00074336" w14:paraId="4244AB9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{</w:t>
      </w:r>
    </w:p>
    <w:p w:rsidRPr="00E1348A" w:rsidR="00074336" w:rsidP="00E1348A" w:rsidRDefault="00074336" w14:paraId="5F77E6A5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"kind": "Status",</w:t>
      </w:r>
    </w:p>
    <w:p w:rsidRPr="00E1348A" w:rsidR="00074336" w:rsidP="00E1348A" w:rsidRDefault="00074336" w14:paraId="15D82E85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"apiVersion": "v2",</w:t>
      </w:r>
    </w:p>
    <w:p w:rsidRPr="00E1348A" w:rsidR="00074336" w:rsidP="00E1348A" w:rsidRDefault="00074336" w14:paraId="217D715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"metadata": {},</w:t>
      </w:r>
    </w:p>
    <w:p w:rsidRPr="00E1348A" w:rsidR="00074336" w:rsidP="00E1348A" w:rsidRDefault="00074336" w14:paraId="64720C51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"status": "Success",</w:t>
      </w:r>
    </w:p>
    <w:p w:rsidRPr="00E1348A" w:rsidR="00074336" w:rsidP="00E1348A" w:rsidRDefault="00074336" w14:paraId="064F66F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"message": "restoreHelmRelease task = 3ba388db-834e-4ba3-ae61-fd59c664147a is on!",</w:t>
      </w:r>
    </w:p>
    <w:p w:rsidRPr="00E1348A" w:rsidR="00074336" w:rsidP="00E1348A" w:rsidRDefault="00074336" w14:paraId="2F2E5FB6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"reason": "",</w:t>
      </w:r>
    </w:p>
    <w:p w:rsidRPr="00E1348A" w:rsidR="00074336" w:rsidP="00E1348A" w:rsidRDefault="00074336" w14:paraId="211A8942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"details": {</w:t>
      </w:r>
    </w:p>
    <w:p w:rsidRPr="00E1348A" w:rsidR="00074336" w:rsidP="00E1348A" w:rsidRDefault="00074336" w14:paraId="12106F0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"3ba388db-834e-4ba3-ae61-fd59c664147a": {</w:t>
      </w:r>
    </w:p>
    <w:p w:rsidRPr="00E1348A" w:rsidR="00074336" w:rsidP="00E1348A" w:rsidRDefault="00074336" w14:paraId="1B807FBE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"name": "cmdb-doc-norc",</w:t>
      </w:r>
    </w:p>
    <w:p w:rsidRPr="00E1348A" w:rsidR="00074336" w:rsidP="00E1348A" w:rsidRDefault="00074336" w14:paraId="2BB15CD7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"namespace": "doc-norc",</w:t>
      </w:r>
    </w:p>
    <w:p w:rsidRPr="00E1348A" w:rsidR="00074336" w:rsidP="00E1348A" w:rsidRDefault="00074336" w14:paraId="4E435C27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"helm_version": 3,</w:t>
      </w:r>
    </w:p>
    <w:p w:rsidRPr="00E1348A" w:rsidR="00074336" w:rsidP="00E1348A" w:rsidRDefault="00074336" w14:paraId="093318E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"volume": true,</w:t>
      </w:r>
    </w:p>
    <w:p w:rsidRPr="00E1348A" w:rsidR="00074336" w:rsidP="00E1348A" w:rsidRDefault="00074336" w14:paraId="084F8D32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"object_type": "all",</w:t>
      </w:r>
    </w:p>
    <w:p w:rsidRPr="00E1348A" w:rsidR="00074336" w:rsidP="00E1348A" w:rsidRDefault="00074336" w14:paraId="6EE875E0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"object_name": "",</w:t>
      </w:r>
    </w:p>
    <w:p w:rsidRPr="00E1348A" w:rsidR="00074336" w:rsidP="00E1348A" w:rsidRDefault="00074336" w14:paraId="66FF13D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"backup_id": "20260407100236_e03_SFTP_doc-norc_cmdb-doc-norc-mariadb",</w:t>
      </w:r>
    </w:p>
    <w:p w:rsidRPr="00E1348A" w:rsidR="00074336" w:rsidP="00E1348A" w:rsidRDefault="00074336" w14:paraId="62A9673D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"brpolicies": "",</w:t>
      </w:r>
    </w:p>
    <w:p w:rsidRPr="00E1348A" w:rsidR="00074336" w:rsidP="00E1348A" w:rsidRDefault="00074336" w14:paraId="17EA6F3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"exclude_brpolicies": "",</w:t>
      </w:r>
    </w:p>
    <w:p w:rsidRPr="00E1348A" w:rsidR="00074336" w:rsidP="00E1348A" w:rsidRDefault="00074336" w14:paraId="17B98BF1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"source_namespace": "",</w:t>
      </w:r>
    </w:p>
    <w:p w:rsidRPr="00E1348A" w:rsidR="00074336" w:rsidP="00E1348A" w:rsidRDefault="00074336" w14:paraId="443A52CD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"request": "restoreHelmRelease"</w:t>
      </w:r>
    </w:p>
    <w:p w:rsidRPr="00E1348A" w:rsidR="00074336" w:rsidP="00E1348A" w:rsidRDefault="00074336" w14:paraId="0C87496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}</w:t>
      </w:r>
    </w:p>
    <w:p w:rsidRPr="00E1348A" w:rsidR="00074336" w:rsidP="00E1348A" w:rsidRDefault="00074336" w14:paraId="3D18DB53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},</w:t>
      </w:r>
    </w:p>
    <w:p w:rsidRPr="00E1348A" w:rsidR="00074336" w:rsidP="00E1348A" w:rsidRDefault="00074336" w14:paraId="7DA2DB3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"code": 202</w:t>
      </w:r>
    </w:p>
    <w:p w:rsidRPr="00E1348A" w:rsidR="00074336" w:rsidP="00E1348A" w:rsidRDefault="00074336" w14:paraId="6BC19610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}</w:t>
      </w:r>
    </w:p>
    <w:p w:rsidRPr="00E1348A" w:rsidR="00074336" w:rsidP="00E1348A" w:rsidRDefault="00074336" w14:paraId="7CA6DB05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</w:p>
    <w:p w:rsidRPr="00E1348A" w:rsidR="00074336" w:rsidP="00E1348A" w:rsidRDefault="00074336" w14:paraId="282D4EB9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https://ncm-app-doc-common-svc.apps.nokia-toruonvp-doc12.nfvdev.tlabs.ca/ncm/ncm/applications/cmdb-doc-norc/restore/3ba388db-834e-4ba3-ae61-fd59c664147a</w:t>
      </w:r>
    </w:p>
    <w:p w:rsidRPr="00E1348A" w:rsidR="00074336" w:rsidP="00E1348A" w:rsidRDefault="00074336" w14:paraId="6D31C514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WARNING:  Server API version greater then CLI version. CLI upgrade recommended !</w:t>
      </w:r>
    </w:p>
    <w:p w:rsidRPr="00E1348A" w:rsidR="00074336" w:rsidP="00E1348A" w:rsidRDefault="00074336" w14:paraId="2962811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WARNING:  SERVER :  4.0.0</w:t>
      </w:r>
    </w:p>
    <w:p w:rsidRPr="00E1348A" w:rsidR="00074336" w:rsidP="00E1348A" w:rsidRDefault="00074336" w14:paraId="42FFD7ED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WARNING:  CLI :  3.0.0</w:t>
      </w:r>
    </w:p>
    <w:p w:rsidRPr="00980866" w:rsidR="0030209D" w:rsidP="00980866" w:rsidRDefault="00074336" w14:paraId="10EE9D9B" w14:textId="13E61805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[root@deployervm-lab1-instance2 anycloudscript]#</w:t>
      </w:r>
    </w:p>
    <w:p w:rsidR="00596AD9" w:rsidP="005C17AE" w:rsidRDefault="00596AD9" w14:paraId="59D744C3" w14:textId="599053E0">
      <w:pPr>
        <w:pStyle w:val="Heading3"/>
      </w:pPr>
      <w:bookmarkStart w:name="_Toc226656186" w:id="38"/>
      <w:r>
        <w:t xml:space="preserve">Restore cmgo </w:t>
      </w:r>
      <w:r w:rsidR="0030209D">
        <w:t>DB</w:t>
      </w:r>
      <w:bookmarkEnd w:id="38"/>
    </w:p>
    <w:p w:rsidR="008768EB" w:rsidP="00074336" w:rsidRDefault="009520AA" w14:paraId="6BBAEB64" w14:textId="2CC6D418">
      <w:r>
        <w:rPr>
          <w:noProof/>
        </w:rPr>
        <w:drawing>
          <wp:inline distT="0" distB="0" distL="0" distR="0" wp14:anchorId="62C364F3" wp14:editId="3271B7B2">
            <wp:extent cx="5911850" cy="2423550"/>
            <wp:effectExtent l="0" t="0" r="0" b="0"/>
            <wp:docPr id="194991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140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23612" cy="242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1348A" w:rsidR="005B66AA" w:rsidP="00E1348A" w:rsidRDefault="005B66AA" w14:paraId="1F691F96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[root@deployervm-lab1-instance2 anycloudscript]# ./ncs app restore --id cmgo-norc --backup_id=20260407100256_e03_SFTP_doc-norc_cmgo-norc-replica</w:t>
      </w:r>
    </w:p>
    <w:p w:rsidRPr="00E1348A" w:rsidR="005B66AA" w:rsidP="00E1348A" w:rsidRDefault="005B66AA" w14:paraId="1EED8C3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OK</w:t>
      </w:r>
    </w:p>
    <w:p w:rsidRPr="00E1348A" w:rsidR="005B66AA" w:rsidP="00E1348A" w:rsidRDefault="005B66AA" w14:paraId="1A29FCB2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202 Accepted</w:t>
      </w:r>
    </w:p>
    <w:p w:rsidRPr="00E1348A" w:rsidR="005B66AA" w:rsidP="00E1348A" w:rsidRDefault="005B66AA" w14:paraId="57CFE7C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{</w:t>
      </w:r>
    </w:p>
    <w:p w:rsidRPr="00E1348A" w:rsidR="005B66AA" w:rsidP="00E1348A" w:rsidRDefault="005B66AA" w14:paraId="5DFC3A40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"kind": "Status",</w:t>
      </w:r>
    </w:p>
    <w:p w:rsidRPr="00E1348A" w:rsidR="005B66AA" w:rsidP="00E1348A" w:rsidRDefault="005B66AA" w14:paraId="30538B7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"apiVersion": "v2",</w:t>
      </w:r>
    </w:p>
    <w:p w:rsidRPr="00E1348A" w:rsidR="005B66AA" w:rsidP="00E1348A" w:rsidRDefault="005B66AA" w14:paraId="101ACC8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"metadata": {},</w:t>
      </w:r>
    </w:p>
    <w:p w:rsidRPr="00E1348A" w:rsidR="005B66AA" w:rsidP="00E1348A" w:rsidRDefault="005B66AA" w14:paraId="6F25C8A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"status": "Success",</w:t>
      </w:r>
    </w:p>
    <w:p w:rsidRPr="00E1348A" w:rsidR="005B66AA" w:rsidP="00E1348A" w:rsidRDefault="005B66AA" w14:paraId="1790D9C3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"message": "restoreHelmRelease task = 1a1c03b5-f18d-4567-b6fa-0c9609bebc07 is on!",</w:t>
      </w:r>
    </w:p>
    <w:p w:rsidRPr="00E1348A" w:rsidR="005B66AA" w:rsidP="00E1348A" w:rsidRDefault="005B66AA" w14:paraId="2AFECECE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"reason": "",</w:t>
      </w:r>
    </w:p>
    <w:p w:rsidRPr="00E1348A" w:rsidR="005B66AA" w:rsidP="00E1348A" w:rsidRDefault="005B66AA" w14:paraId="0C507AD3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"details": {</w:t>
      </w:r>
    </w:p>
    <w:p w:rsidRPr="00E1348A" w:rsidR="005B66AA" w:rsidP="00E1348A" w:rsidRDefault="005B66AA" w14:paraId="068496C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"1a1c03b5-f18d-4567-b6fa-0c9609bebc07": {</w:t>
      </w:r>
    </w:p>
    <w:p w:rsidRPr="00E1348A" w:rsidR="005B66AA" w:rsidP="00E1348A" w:rsidRDefault="005B66AA" w14:paraId="2799AEA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"name": "cmgo-norc",</w:t>
      </w:r>
    </w:p>
    <w:p w:rsidRPr="00E1348A" w:rsidR="005B66AA" w:rsidP="00E1348A" w:rsidRDefault="005B66AA" w14:paraId="4DCF273F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"namespace": "doc-norc",</w:t>
      </w:r>
    </w:p>
    <w:p w:rsidRPr="00E1348A" w:rsidR="005B66AA" w:rsidP="00E1348A" w:rsidRDefault="005B66AA" w14:paraId="1F21742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"helm_version": 3,</w:t>
      </w:r>
    </w:p>
    <w:p w:rsidRPr="00E1348A" w:rsidR="005B66AA" w:rsidP="00E1348A" w:rsidRDefault="005B66AA" w14:paraId="6171D4F5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"volume": true,</w:t>
      </w:r>
    </w:p>
    <w:p w:rsidRPr="00E1348A" w:rsidR="005B66AA" w:rsidP="00E1348A" w:rsidRDefault="005B66AA" w14:paraId="67039E35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"object_type": "all",</w:t>
      </w:r>
    </w:p>
    <w:p w:rsidRPr="00E1348A" w:rsidR="005B66AA" w:rsidP="00E1348A" w:rsidRDefault="005B66AA" w14:paraId="10D943F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"object_name": "",</w:t>
      </w:r>
    </w:p>
    <w:p w:rsidRPr="00E1348A" w:rsidR="005B66AA" w:rsidP="00E1348A" w:rsidRDefault="005B66AA" w14:paraId="7A1196C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"backup_id": "20260407100256_e03_SFTP_doc-norc_cmgo-norc-replica",</w:t>
      </w:r>
    </w:p>
    <w:p w:rsidRPr="00E1348A" w:rsidR="005B66AA" w:rsidP="00E1348A" w:rsidRDefault="005B66AA" w14:paraId="0FD30D2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"brpolicies": "",</w:t>
      </w:r>
    </w:p>
    <w:p w:rsidRPr="00E1348A" w:rsidR="005B66AA" w:rsidP="00E1348A" w:rsidRDefault="005B66AA" w14:paraId="2EACE43E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"exclude_brpolicies": "",</w:t>
      </w:r>
    </w:p>
    <w:p w:rsidRPr="00E1348A" w:rsidR="005B66AA" w:rsidP="00E1348A" w:rsidRDefault="005B66AA" w14:paraId="39BCEC26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"source_namespace": "",</w:t>
      </w:r>
    </w:p>
    <w:p w:rsidRPr="00E1348A" w:rsidR="005B66AA" w:rsidP="00E1348A" w:rsidRDefault="005B66AA" w14:paraId="1FBC4E8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  "request": "restoreHelmRelease"</w:t>
      </w:r>
    </w:p>
    <w:p w:rsidRPr="00E1348A" w:rsidR="005B66AA" w:rsidP="00E1348A" w:rsidRDefault="005B66AA" w14:paraId="161DCAB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  }</w:t>
      </w:r>
    </w:p>
    <w:p w:rsidRPr="00E1348A" w:rsidR="005B66AA" w:rsidP="00E1348A" w:rsidRDefault="005B66AA" w14:paraId="0FF6AC5E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},</w:t>
      </w:r>
    </w:p>
    <w:p w:rsidRPr="00E1348A" w:rsidR="005B66AA" w:rsidP="00E1348A" w:rsidRDefault="005B66AA" w14:paraId="053F5C7B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 xml:space="preserve">  "code": 202</w:t>
      </w:r>
    </w:p>
    <w:p w:rsidRPr="00E1348A" w:rsidR="005B66AA" w:rsidP="00E1348A" w:rsidRDefault="005B66AA" w14:paraId="6ACB955A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}</w:t>
      </w:r>
    </w:p>
    <w:p w:rsidRPr="00E1348A" w:rsidR="005B66AA" w:rsidP="00E1348A" w:rsidRDefault="005B66AA" w14:paraId="1F2D8027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</w:p>
    <w:p w:rsidRPr="00E1348A" w:rsidR="005B66AA" w:rsidP="00E1348A" w:rsidRDefault="005B66AA" w14:paraId="2F9A25B8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https://ncm-app-doc-common-svc.apps.nokia-toruonvp-doc12.nfvdev.tlabs.ca/ncm/ncm/applications/cmgo-norc/restore/1a1c03b5-f18d-4567-b6fa-0c9609bebc07</w:t>
      </w:r>
    </w:p>
    <w:p w:rsidRPr="00E1348A" w:rsidR="005B66AA" w:rsidP="00E1348A" w:rsidRDefault="005B66AA" w14:paraId="47A5DD9C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WARNING:  Server API version greater then CLI version. CLI upgrade recommended !</w:t>
      </w:r>
    </w:p>
    <w:p w:rsidRPr="00E1348A" w:rsidR="005B66AA" w:rsidP="00E1348A" w:rsidRDefault="005B66AA" w14:paraId="41337460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WARNING:  SERVER :  4.0.0</w:t>
      </w:r>
    </w:p>
    <w:p w:rsidRPr="00E1348A" w:rsidR="005B66AA" w:rsidP="00E1348A" w:rsidRDefault="005B66AA" w14:paraId="6E046462" w14:textId="77777777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WARNING:  CLI :  3.0.0</w:t>
      </w:r>
    </w:p>
    <w:p w:rsidRPr="00E1348A" w:rsidR="00865940" w:rsidP="00E1348A" w:rsidRDefault="005B66AA" w14:paraId="7CE58AFA" w14:textId="398BF7D1">
      <w:pPr>
        <w:shd w:val="clear" w:color="auto" w:fill="F2F2F2" w:themeFill="background1" w:themeFillShade="F2"/>
        <w:spacing w:before="0"/>
        <w:rPr>
          <w:rFonts w:ascii="Courier New" w:hAnsi="Courier New"/>
        </w:rPr>
      </w:pPr>
      <w:r w:rsidRPr="00E1348A">
        <w:rPr>
          <w:rFonts w:ascii="Courier New" w:hAnsi="Courier New"/>
        </w:rPr>
        <w:t>[root@deployervm-lab1-instance2 anycloudscript]#</w:t>
      </w:r>
    </w:p>
    <w:p w:rsidR="005B66AA" w:rsidP="005B66AA" w:rsidRDefault="005B66AA" w14:paraId="7E03B6A6" w14:textId="77777777"/>
    <w:p w:rsidR="00874268" w:rsidP="005B66AA" w:rsidRDefault="00874268" w14:paraId="43D57CF3" w14:textId="77777777"/>
    <w:p w:rsidR="00874268" w:rsidP="005B66AA" w:rsidRDefault="00874268" w14:paraId="3167077B" w14:textId="77777777"/>
    <w:p w:rsidR="00874268" w:rsidP="005B66AA" w:rsidRDefault="00874268" w14:paraId="2CF503EB" w14:textId="77777777"/>
    <w:p w:rsidR="00874268" w:rsidP="005B66AA" w:rsidRDefault="00874268" w14:paraId="0F7C05C5" w14:textId="77777777"/>
    <w:p w:rsidR="00874268" w:rsidP="005B66AA" w:rsidRDefault="00874268" w14:paraId="02A3D2DB" w14:textId="77777777"/>
    <w:p w:rsidR="00874268" w:rsidP="005B66AA" w:rsidRDefault="00874268" w14:paraId="2BEE6EE2" w14:textId="77777777"/>
    <w:p w:rsidR="00874268" w:rsidP="005B66AA" w:rsidRDefault="00874268" w14:paraId="73917345" w14:textId="77777777"/>
    <w:p w:rsidR="00874268" w:rsidP="005B66AA" w:rsidRDefault="00874268" w14:paraId="4970C287" w14:textId="77777777"/>
    <w:p w:rsidR="00874268" w:rsidP="005B66AA" w:rsidRDefault="00874268" w14:paraId="373555CB" w14:textId="77777777"/>
    <w:p w:rsidR="005B66AA" w:rsidP="005C17AE" w:rsidRDefault="005C17AE" w14:paraId="0FF48CC5" w14:textId="21542C92">
      <w:pPr>
        <w:pStyle w:val="Heading2"/>
      </w:pPr>
      <w:bookmarkStart w:name="_Toc226656187" w:id="39"/>
      <w:r>
        <w:t xml:space="preserve">Verification post restore </w:t>
      </w:r>
      <w:r w:rsidR="004C4108">
        <w:t>activity</w:t>
      </w:r>
      <w:bookmarkEnd w:id="39"/>
    </w:p>
    <w:p w:rsidR="004A5DB8" w:rsidP="004C4108" w:rsidRDefault="004C4108" w14:paraId="03737953" w14:textId="57E8E05D">
      <w:pPr>
        <w:pStyle w:val="Heading3"/>
      </w:pPr>
      <w:bookmarkStart w:name="_Toc226656188" w:id="40"/>
      <w:r>
        <w:t>Verification of cbur pod logs</w:t>
      </w:r>
      <w:bookmarkEnd w:id="40"/>
    </w:p>
    <w:p w:rsidR="005B66AA" w:rsidP="005B66AA" w:rsidRDefault="00BA16C0" w14:paraId="445017A2" w14:textId="02D07433">
      <w:r>
        <w:rPr>
          <w:noProof/>
        </w:rPr>
        <w:drawing>
          <wp:inline distT="0" distB="0" distL="0" distR="0" wp14:anchorId="12066E85" wp14:editId="3029D621">
            <wp:extent cx="6332220" cy="3677285"/>
            <wp:effectExtent l="19050" t="19050" r="11430" b="18415"/>
            <wp:docPr id="162701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170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772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B66AA" w:rsidP="005B66AA" w:rsidRDefault="005B66AA" w14:paraId="67FEBE6F" w14:textId="77777777"/>
    <w:p w:rsidR="005B66AA" w:rsidP="005B66AA" w:rsidRDefault="005B66AA" w14:paraId="55A49B70" w14:textId="77777777"/>
    <w:p w:rsidR="00865940" w:rsidP="00CE7A25" w:rsidRDefault="00C737A6" w14:paraId="77B52683" w14:textId="332D4440">
      <w:r>
        <w:rPr>
          <w:noProof/>
        </w:rPr>
        <w:drawing>
          <wp:inline distT="0" distB="0" distL="0" distR="0" wp14:anchorId="6AA026E3" wp14:editId="76B793B4">
            <wp:extent cx="6115050" cy="3643764"/>
            <wp:effectExtent l="0" t="0" r="0" b="0"/>
            <wp:docPr id="189212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214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35872" cy="365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940" w:rsidP="00B047E7" w:rsidRDefault="00B047E7" w14:paraId="233D89A1" w14:textId="3502D27A">
      <w:pPr>
        <w:pStyle w:val="Heading3"/>
      </w:pPr>
      <w:bookmarkStart w:name="_Toc226656189" w:id="41"/>
      <w:r>
        <w:t xml:space="preserve">Verification of </w:t>
      </w:r>
      <w:r w:rsidR="003E654F">
        <w:t>data count post restore activity</w:t>
      </w:r>
      <w:bookmarkEnd w:id="41"/>
    </w:p>
    <w:p w:rsidR="004C4108" w:rsidP="00CE7A25" w:rsidRDefault="00B047E7" w14:paraId="6A6C2A39" w14:textId="3F84946F">
      <w:r>
        <w:rPr>
          <w:noProof/>
        </w:rPr>
        <w:drawing>
          <wp:inline distT="0" distB="0" distL="0" distR="0" wp14:anchorId="5C3F4A21" wp14:editId="5E989211">
            <wp:extent cx="6332220" cy="1200150"/>
            <wp:effectExtent l="0" t="0" r="0" b="0"/>
            <wp:docPr id="20255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99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108" w:rsidP="00CE7A25" w:rsidRDefault="004C4108" w14:paraId="63A4A15E" w14:textId="77777777"/>
    <w:p w:rsidR="004C4108" w:rsidP="00CE7A25" w:rsidRDefault="003E654F" w14:paraId="5C8055F5" w14:textId="4EDAE938">
      <w:r>
        <w:rPr>
          <w:noProof/>
        </w:rPr>
        <w:drawing>
          <wp:inline distT="0" distB="0" distL="0" distR="0" wp14:anchorId="3F31EB47" wp14:editId="3E2B80E3">
            <wp:extent cx="6203852" cy="1809750"/>
            <wp:effectExtent l="0" t="0" r="6985" b="0"/>
            <wp:docPr id="166506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643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8901" cy="18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108" w:rsidP="00CE7A25" w:rsidRDefault="004C4108" w14:paraId="22687943" w14:textId="77777777"/>
    <w:p w:rsidR="00677067" w:rsidP="00CE7A25" w:rsidRDefault="00677067" w14:paraId="5A768B44" w14:textId="77777777"/>
    <w:p w:rsidR="004C4108" w:rsidP="004C4108" w:rsidRDefault="004C4108" w14:paraId="037B5B87" w14:textId="0DB289C4">
      <w:pPr>
        <w:pStyle w:val="Heading3"/>
      </w:pPr>
      <w:bookmarkStart w:name="_Toc226656190" w:id="42"/>
      <w:r>
        <w:t>Veri</w:t>
      </w:r>
      <w:r w:rsidR="00AC36EA">
        <w:t>fication of OrderHub UI</w:t>
      </w:r>
      <w:bookmarkEnd w:id="42"/>
    </w:p>
    <w:p w:rsidR="00A41D79" w:rsidP="0070402C" w:rsidRDefault="00C978BF" w14:paraId="7DDD5EBD" w14:textId="04FEECA1">
      <w:r>
        <w:rPr>
          <w:noProof/>
        </w:rPr>
        <w:drawing>
          <wp:inline distT="0" distB="0" distL="0" distR="0" wp14:anchorId="42C88F37" wp14:editId="4C82F2EF">
            <wp:extent cx="6332220" cy="3957955"/>
            <wp:effectExtent l="19050" t="19050" r="11430" b="23495"/>
            <wp:docPr id="54853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348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9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5F2C25" w:rsidR="003E654F" w:rsidP="003E654F" w:rsidRDefault="003E654F" w14:paraId="62D5D124" w14:textId="63D56954">
      <w:pPr>
        <w:rPr>
          <w:b/>
          <w:bCs/>
          <w:i/>
          <w:iCs/>
          <w:color w:val="808080" w:themeColor="background1" w:themeShade="80"/>
          <w:sz w:val="20"/>
          <w:szCs w:val="20"/>
        </w:rPr>
      </w:pPr>
      <w:r>
        <w:rPr>
          <w:b/>
          <w:bCs/>
          <w:i/>
          <w:iCs/>
          <w:color w:val="808080" w:themeColor="background1" w:themeShade="80"/>
          <w:sz w:val="20"/>
          <w:szCs w:val="20"/>
        </w:rPr>
        <w:t>Expected output of OrderHub</w:t>
      </w:r>
      <w:r w:rsidRPr="005F2C25">
        <w:rPr>
          <w:b/>
          <w:bCs/>
          <w:i/>
          <w:iCs/>
          <w:color w:val="808080" w:themeColor="background1" w:themeShade="80"/>
          <w:sz w:val="20"/>
          <w:szCs w:val="20"/>
        </w:rPr>
        <w:t xml:space="preserve"> UI</w:t>
      </w:r>
      <w:r>
        <w:rPr>
          <w:b/>
          <w:bCs/>
          <w:i/>
          <w:iCs/>
          <w:color w:val="808080" w:themeColor="background1" w:themeShade="80"/>
          <w:sz w:val="20"/>
          <w:szCs w:val="20"/>
        </w:rPr>
        <w:t xml:space="preserve"> with order</w:t>
      </w:r>
      <w:r w:rsidR="00445342">
        <w:rPr>
          <w:b/>
          <w:bCs/>
          <w:i/>
          <w:iCs/>
          <w:color w:val="808080" w:themeColor="background1" w:themeShade="80"/>
          <w:sz w:val="20"/>
          <w:szCs w:val="20"/>
        </w:rPr>
        <w:t xml:space="preserve"> </w:t>
      </w:r>
      <w:r w:rsidR="00A749F7">
        <w:rPr>
          <w:b/>
          <w:bCs/>
          <w:i/>
          <w:iCs/>
          <w:color w:val="808080" w:themeColor="background1" w:themeShade="80"/>
          <w:sz w:val="20"/>
          <w:szCs w:val="20"/>
        </w:rPr>
        <w:t>IDs</w:t>
      </w:r>
      <w:r>
        <w:rPr>
          <w:b/>
          <w:bCs/>
          <w:i/>
          <w:iCs/>
          <w:color w:val="808080" w:themeColor="background1" w:themeShade="80"/>
          <w:sz w:val="20"/>
          <w:szCs w:val="20"/>
        </w:rPr>
        <w:t xml:space="preserve"> </w:t>
      </w:r>
      <w:r w:rsidR="00AF1474">
        <w:rPr>
          <w:b/>
          <w:bCs/>
          <w:i/>
          <w:iCs/>
          <w:color w:val="808080" w:themeColor="background1" w:themeShade="80"/>
          <w:sz w:val="20"/>
          <w:szCs w:val="20"/>
        </w:rPr>
        <w:t xml:space="preserve">post </w:t>
      </w:r>
      <w:r w:rsidR="00EB6195">
        <w:rPr>
          <w:b/>
          <w:bCs/>
          <w:i/>
          <w:iCs/>
          <w:color w:val="808080" w:themeColor="background1" w:themeShade="80"/>
          <w:sz w:val="20"/>
          <w:szCs w:val="20"/>
        </w:rPr>
        <w:t xml:space="preserve">successful </w:t>
      </w:r>
      <w:r w:rsidR="00AF1474">
        <w:rPr>
          <w:b/>
          <w:bCs/>
          <w:i/>
          <w:iCs/>
          <w:color w:val="808080" w:themeColor="background1" w:themeShade="80"/>
          <w:sz w:val="20"/>
          <w:szCs w:val="20"/>
        </w:rPr>
        <w:t>restore activity</w:t>
      </w:r>
      <w:r>
        <w:rPr>
          <w:b/>
          <w:bCs/>
          <w:i/>
          <w:iCs/>
          <w:color w:val="808080" w:themeColor="background1" w:themeShade="80"/>
          <w:sz w:val="20"/>
          <w:szCs w:val="20"/>
        </w:rPr>
        <w:t xml:space="preserve"> </w:t>
      </w:r>
    </w:p>
    <w:p w:rsidR="00463936" w:rsidP="0070402C" w:rsidRDefault="00463936" w14:paraId="5F256E8F" w14:textId="77777777"/>
    <w:p w:rsidR="00463936" w:rsidP="0070402C" w:rsidRDefault="00463936" w14:paraId="79B61287" w14:textId="77777777"/>
    <w:p w:rsidR="00463936" w:rsidP="0070402C" w:rsidRDefault="00463936" w14:paraId="4F2B87FE" w14:textId="69BD5733"/>
    <w:p w:rsidR="00517B09" w:rsidP="0070402C" w:rsidRDefault="00517B09" w14:paraId="6442A917" w14:textId="77777777"/>
    <w:p w:rsidR="00517B09" w:rsidP="0070402C" w:rsidRDefault="00517B09" w14:paraId="620A5555" w14:textId="77777777"/>
    <w:p w:rsidR="00517B09" w:rsidP="0070402C" w:rsidRDefault="00517B09" w14:paraId="49F0ED56" w14:textId="73B63827"/>
    <w:p w:rsidR="00A41D79" w:rsidP="0070402C" w:rsidRDefault="00A41D79" w14:paraId="0096F0C2" w14:textId="77777777"/>
    <w:p w:rsidR="00A41D79" w:rsidP="0070402C" w:rsidRDefault="00A41D79" w14:paraId="215A0E4F" w14:textId="77777777"/>
    <w:p w:rsidR="00A41D79" w:rsidP="0070402C" w:rsidRDefault="00A41D79" w14:paraId="37EBD458" w14:textId="77777777"/>
    <w:p w:rsidR="00A41D79" w:rsidP="0070402C" w:rsidRDefault="00A41D79" w14:paraId="08CFF864" w14:textId="77777777"/>
    <w:sectPr w:rsidR="00A41D79" w:rsidSect="008C2DA7">
      <w:headerReference w:type="default" r:id="rId40"/>
      <w:footerReference w:type="default" r:id="rId41"/>
      <w:headerReference w:type="first" r:id="rId42"/>
      <w:footerReference w:type="first" r:id="rId43"/>
      <w:pgSz w:w="12240" w:h="15840" w:orient="portrait" w:code="1"/>
      <w:pgMar w:top="1701" w:right="1134" w:bottom="1361" w:left="1134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2300" w:rsidP="007F50D5" w:rsidRDefault="009C2300" w14:paraId="1797CE26" w14:textId="77777777">
      <w:r>
        <w:separator/>
      </w:r>
    </w:p>
  </w:endnote>
  <w:endnote w:type="continuationSeparator" w:id="0">
    <w:p w:rsidR="009C2300" w:rsidP="007F50D5" w:rsidRDefault="009C2300" w14:paraId="7713AA70" w14:textId="77777777">
      <w:r>
        <w:continuationSeparator/>
      </w:r>
    </w:p>
  </w:endnote>
  <w:endnote w:type="continuationNotice" w:id="1">
    <w:p w:rsidR="009C2300" w:rsidRDefault="009C2300" w14:paraId="37B7949E" w14:textId="77777777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kia Pure Text">
    <w:altName w:val="Leelawadee UI"/>
    <w:charset w:val="00"/>
    <w:family w:val="swiss"/>
    <w:pitch w:val="variable"/>
    <w:sig w:usb0="A00002FF" w:usb1="700078FB" w:usb2="0001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kia Pure Text Light">
    <w:altName w:val="Segoe UI Light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kia Pure Headline Ligh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kia Pure Text DFLT">
    <w:altName w:val="Nokia Pure Text"/>
    <w:charset w:val="00"/>
    <w:family w:val="swiss"/>
    <w:pitch w:val="variable"/>
    <w:sig w:usb0="A40006FF" w:usb1="700078FB" w:usb2="000008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3D7DB6" w:rsidR="00017E25" w:rsidP="00017E25" w:rsidRDefault="00017E25" w14:paraId="0EFCA961" w14:textId="195C10B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490B37E6" wp14:editId="7BFA6058">
              <wp:simplePos x="0" y="0"/>
              <wp:positionH relativeFrom="column">
                <wp:posOffset>4973320</wp:posOffset>
              </wp:positionH>
              <wp:positionV relativeFrom="paragraph">
                <wp:posOffset>0</wp:posOffset>
              </wp:positionV>
              <wp:extent cx="1205865" cy="208915"/>
              <wp:effectExtent l="0" t="0" r="0" b="0"/>
              <wp:wrapNone/>
              <wp:docPr id="202700397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05865" cy="208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D7DB6" w:rsidR="00017E25" w:rsidP="00017E25" w:rsidRDefault="00017E25" w14:paraId="0481888A" w14:textId="77777777">
                          <w:pPr>
                            <w:pStyle w:val="Footer"/>
                            <w:jc w:val="right"/>
                            <w:rPr>
                              <w:lang w:val="en-GB"/>
                            </w:rPr>
                          </w:pPr>
                          <w:r w:rsidRPr="003D7DB6">
                            <w:rPr>
                              <w:lang w:val="en-GB"/>
                            </w:rPr>
                            <w:t xml:space="preserve">© </w:t>
                          </w:r>
                          <w:r>
                            <w:rPr>
                              <w:lang w:val="en-GB"/>
                            </w:rPr>
                            <w:t>2026</w:t>
                          </w:r>
                          <w:r w:rsidRPr="003D7DB6">
                            <w:rPr>
                              <w:lang w:val="en-GB"/>
                            </w:rPr>
                            <w:t xml:space="preserve"> Nokia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7C1005D9">
            <v:shapetype id="_x0000_t202" coordsize="21600,21600" o:spt="202" path="m,l,21600r21600,l21600,xe" w14:anchorId="490B37E6">
              <v:stroke joinstyle="miter"/>
              <v:path gradientshapeok="t" o:connecttype="rect"/>
            </v:shapetype>
            <v:shape id="Text Box 1" style="position:absolute;margin-left:391.6pt;margin-top:0;width:94.95pt;height:16.4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">
              <v:textbox inset="0,0,0,0">
                <w:txbxContent>
                  <w:p w:rsidRPr="003D7DB6" w:rsidR="00017E25" w:rsidP="00017E25" w:rsidRDefault="00017E25" w14:paraId="2B4A1D2D" w14:textId="77777777">
                    <w:pPr>
                      <w:pStyle w:val="Footer"/>
                      <w:jc w:val="right"/>
                      <w:rPr>
                        <w:lang w:val="en-GB"/>
                      </w:rPr>
                    </w:pPr>
                    <w:r w:rsidRPr="003D7DB6">
                      <w:rPr>
                        <w:lang w:val="en-GB"/>
                      </w:rPr>
                      <w:t xml:space="preserve">© </w:t>
                    </w:r>
                    <w:r>
                      <w:rPr>
                        <w:lang w:val="en-GB"/>
                      </w:rPr>
                      <w:t>2026</w:t>
                    </w:r>
                    <w:r w:rsidRPr="003D7DB6">
                      <w:rPr>
                        <w:lang w:val="en-GB"/>
                      </w:rPr>
                      <w:t xml:space="preserve"> Nokia</w:t>
                    </w:r>
                  </w:p>
                </w:txbxContent>
              </v:textbox>
            </v:shape>
          </w:pict>
        </mc:Fallback>
      </mc:AlternateContent>
    </w:r>
    <w:r w:rsidRPr="003D7DB6">
      <w:fldChar w:fldCharType="begin"/>
    </w:r>
    <w:r w:rsidRPr="003D7DB6">
      <w:instrText xml:space="preserve"> PAGE   \* MERGEFORMAT </w:instrText>
    </w:r>
    <w:r w:rsidRPr="003D7DB6">
      <w:fldChar w:fldCharType="separate"/>
    </w:r>
    <w:r>
      <w:t>1</w:t>
    </w:r>
    <w:r w:rsidRPr="003D7DB6">
      <w:fldChar w:fldCharType="end"/>
    </w:r>
    <w:r w:rsidRPr="003D7DB6">
      <w:t xml:space="preserve"> | </w:t>
    </w:r>
    <w:r>
      <w:fldChar w:fldCharType="begin"/>
    </w:r>
    <w:r>
      <w:instrText>NUMPAGES  \* Arabic  \* MERGEFORMAT</w:instrText>
    </w:r>
    <w:r>
      <w:fldChar w:fldCharType="separate"/>
    </w:r>
    <w:r>
      <w:t>4</w:t>
    </w:r>
    <w:r>
      <w:fldChar w:fldCharType="end"/>
    </w:r>
    <w:r w:rsidRPr="003D7DB6">
      <w:t xml:space="preserve"> </w:t>
    </w:r>
    <w:r w:rsidRPr="003D7DB6">
      <w:tab/>
    </w:r>
  </w:p>
  <w:tbl>
    <w:tblPr>
      <w:tblW w:w="3012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12"/>
    </w:tblGrid>
    <w:tr w:rsidRPr="00820258" w:rsidR="00017E25" w14:paraId="6559A149" w14:textId="77777777">
      <w:trPr>
        <w:trHeight w:val="254"/>
      </w:trPr>
      <w:tc>
        <w:tcPr>
          <w:tcW w:w="3012" w:type="dxa"/>
          <w:vAlign w:val="center"/>
        </w:tcPr>
        <w:p w:rsidRPr="00820258" w:rsidR="00017E25" w:rsidP="00017E25" w:rsidRDefault="00017E25" w14:paraId="0DFAB0B4" w14:textId="6D6148AD">
          <w:pPr>
            <w:pStyle w:val="Footer"/>
          </w:pPr>
          <w:r w:rsidRPr="00DB5914">
            <w:t>[</w:t>
          </w:r>
          <w:r w:rsidRPr="00017E25">
            <w:t>Telus-UIV</w:t>
          </w:r>
          <w:r w:rsidR="00770A4B">
            <w:t xml:space="preserve"> </w:t>
          </w:r>
          <w:r w:rsidRPr="00017E25">
            <w:t>N</w:t>
          </w:r>
          <w:r w:rsidR="00770A4B">
            <w:t>OrC</w:t>
          </w:r>
          <w:r w:rsidRPr="00017E25">
            <w:t xml:space="preserve"> Backup&amp;Restore MOP</w:t>
          </w:r>
          <w:r w:rsidRPr="00DB5914">
            <w:t>]</w:t>
          </w:r>
        </w:p>
      </w:tc>
    </w:tr>
  </w:tbl>
  <w:p w:rsidRPr="003D7DB6" w:rsidR="00F45A9E" w:rsidP="00307B48" w:rsidRDefault="002E49ED" w14:paraId="7836BDA7" w14:textId="6592C98F">
    <w:pPr>
      <w:pStyle w:val="Foot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79143CC2" wp14:editId="186BE354">
              <wp:simplePos x="0" y="0"/>
              <wp:positionH relativeFrom="margin">
                <wp:posOffset>0</wp:posOffset>
              </wp:positionH>
              <wp:positionV relativeFrom="page">
                <wp:posOffset>9437369</wp:posOffset>
              </wp:positionV>
              <wp:extent cx="6332220" cy="0"/>
              <wp:effectExtent l="0" t="0" r="0" b="0"/>
              <wp:wrapNone/>
              <wp:docPr id="697019317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332220" cy="0"/>
                      </a:xfrm>
                      <a:prstGeom prst="line">
                        <a:avLst/>
                      </a:prstGeom>
                      <a:noFill/>
                      <a:ln w="3175" cap="flat" cmpd="sng" algn="ctr">
                        <a:solidFill>
                          <a:srgbClr val="00113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rto="http://schemas.microsoft.com/office/word/2006/arto">
          <w:pict w14:anchorId="4592167A">
            <v:line id="Straight Connector 2" style="position:absolute;z-index:25164595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page;mso-width-percent:0;mso-height-percent:0;mso-width-relative:margin;mso-height-relative:margin" o:spid="_x0000_s1026" strokecolor="#001135" strokeweight=".25pt" from="0,743.1pt" to="498.6pt,743.1pt" w14:anchorId="179E2C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">
              <v:stroke joinstyle="miter"/>
              <o:lock v:ext="edit" shapetype="f"/>
              <w10:wrap anchorx="margin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DFCC2F0" wp14:editId="64CF5E95">
              <wp:simplePos x="0" y="0"/>
              <wp:positionH relativeFrom="column">
                <wp:posOffset>5123815</wp:posOffset>
              </wp:positionH>
              <wp:positionV relativeFrom="paragraph">
                <wp:posOffset>0</wp:posOffset>
              </wp:positionV>
              <wp:extent cx="1205865" cy="208915"/>
              <wp:effectExtent l="0" t="0" r="0" b="0"/>
              <wp:wrapNone/>
              <wp:docPr id="138257754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05865" cy="208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D7DB6" w:rsidR="002A7D4E" w:rsidP="002452D1" w:rsidRDefault="002A7D4E" w14:paraId="4869EFA9" w14:textId="678A508E">
                          <w:pPr>
                            <w:pStyle w:val="Footer"/>
                            <w:jc w:val="right"/>
                            <w:rPr>
                              <w:lang w:val="en-GB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5D6F07F0">
            <v:shape id="_x0000_s1027" style="position:absolute;margin-left:403.45pt;margin-top:0;width:94.95pt;height:16.4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" w14:anchorId="7DFCC2F0">
              <v:textbox inset="0,0,0,0">
                <w:txbxContent>
                  <w:p w:rsidRPr="003D7DB6" w:rsidR="002A7D4E" w:rsidP="002452D1" w:rsidRDefault="002A7D4E" w14:paraId="672A6659" w14:textId="678A508E">
                    <w:pPr>
                      <w:pStyle w:val="Footer"/>
                      <w:jc w:val="right"/>
                      <w:rPr>
                        <w:lang w:val="en-GB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4" w:type="dxa"/>
      <w:tblBorders>
        <w:top w:val="single" w:color="auto" w:sz="4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01"/>
      <w:gridCol w:w="3828"/>
      <w:gridCol w:w="2405"/>
    </w:tblGrid>
    <w:tr w:rsidRPr="00C20E21" w:rsidR="00933470" w14:paraId="5941378C" w14:textId="77777777">
      <w:tc>
        <w:tcPr>
          <w:tcW w:w="3401" w:type="dxa"/>
          <w:hideMark/>
        </w:tcPr>
        <w:p w:rsidRPr="00C20E21" w:rsidR="00933470" w:rsidP="007F50D5" w:rsidRDefault="00933470" w14:paraId="0F566851" w14:textId="77777777">
          <w:pPr>
            <w:pStyle w:val="Footer"/>
          </w:pPr>
          <w:r w:rsidRPr="00C20E21">
            <w:fldChar w:fldCharType="begin"/>
          </w:r>
          <w:r w:rsidRPr="00C20E21">
            <w:instrText xml:space="preserve"> PAGE  \* Arabic  \* MERGEFORMAT </w:instrText>
          </w:r>
          <w:r w:rsidRPr="00C20E21">
            <w:fldChar w:fldCharType="separate"/>
          </w:r>
          <w:r w:rsidRPr="00C20E21">
            <w:t>1</w:t>
          </w:r>
          <w:r w:rsidRPr="00C20E21">
            <w:fldChar w:fldCharType="end"/>
          </w:r>
          <w:r w:rsidRPr="00C20E21">
            <w:t xml:space="preserve"> / </w:t>
          </w:r>
          <w:r>
            <w:fldChar w:fldCharType="begin"/>
          </w:r>
          <w:r>
            <w:instrText>NUMPAGES  \* Arabic  \* MERGEFORMAT</w:instrText>
          </w:r>
          <w:r>
            <w:fldChar w:fldCharType="separate"/>
          </w:r>
          <w:r w:rsidRPr="00C20E21">
            <w:t>4</w:t>
          </w:r>
          <w:r>
            <w:fldChar w:fldCharType="end"/>
          </w:r>
        </w:p>
        <w:p w:rsidRPr="00C20E21" w:rsidR="00933470" w:rsidP="007F50D5" w:rsidRDefault="00933470" w14:paraId="00EC9251" w14:textId="77777777">
          <w:pPr>
            <w:pStyle w:val="Footer"/>
          </w:pPr>
          <w:r w:rsidRPr="00C20E21">
            <w:t>[</w:t>
          </w:r>
          <w:proofErr w:type="spellStart"/>
          <w:r w:rsidRPr="00C20E21">
            <w:t>TypeDocIDHere</w:t>
          </w:r>
          <w:proofErr w:type="spellEnd"/>
          <w:r w:rsidRPr="00C20E21">
            <w:t>]</w:t>
          </w:r>
        </w:p>
      </w:tc>
      <w:tc>
        <w:tcPr>
          <w:tcW w:w="3828" w:type="dxa"/>
        </w:tcPr>
        <w:p w:rsidRPr="00C20E21" w:rsidR="00933470" w:rsidP="007F50D5" w:rsidRDefault="00933470" w14:paraId="0EB5EB52" w14:textId="77777777">
          <w:pPr>
            <w:pStyle w:val="Footer"/>
            <w:rPr>
              <w:shd w:val="clear" w:color="auto" w:fill="FFFFFF"/>
            </w:rPr>
          </w:pPr>
          <w:r w:rsidRPr="00C20E21">
            <w:rPr>
              <w:shd w:val="clear" w:color="auto" w:fill="FFFFFF"/>
            </w:rPr>
            <w:t>&lt;Document privacy classification&gt;</w:t>
          </w:r>
        </w:p>
      </w:tc>
      <w:tc>
        <w:tcPr>
          <w:tcW w:w="2405" w:type="dxa"/>
          <w:hideMark/>
        </w:tcPr>
        <w:p w:rsidRPr="00C20E21" w:rsidR="00933470" w:rsidP="007F50D5" w:rsidRDefault="00933470" w14:paraId="74115D9D" w14:textId="77777777">
          <w:pPr>
            <w:pStyle w:val="Footer"/>
            <w:rPr>
              <w:rFonts w:ascii="Calibri" w:hAnsi="Calibri"/>
              <w:lang w:eastAsia="en-GB"/>
            </w:rPr>
          </w:pPr>
          <w:r w:rsidRPr="00C20E21">
            <w:rPr>
              <w:lang w:eastAsia="en-GB"/>
            </w:rPr>
            <w:t>© 2023 Nokia</w:t>
          </w:r>
        </w:p>
      </w:tc>
    </w:tr>
  </w:tbl>
  <w:p w:rsidRPr="00106CF6" w:rsidR="00106CF6" w:rsidP="007F50D5" w:rsidRDefault="00106CF6" w14:paraId="35FCE07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2300" w:rsidP="007F50D5" w:rsidRDefault="009C2300" w14:paraId="6F8B2039" w14:textId="77777777">
      <w:r>
        <w:separator/>
      </w:r>
    </w:p>
  </w:footnote>
  <w:footnote w:type="continuationSeparator" w:id="0">
    <w:p w:rsidR="009C2300" w:rsidP="007F50D5" w:rsidRDefault="009C2300" w14:paraId="4DF3AEA2" w14:textId="77777777">
      <w:r>
        <w:continuationSeparator/>
      </w:r>
    </w:p>
  </w:footnote>
  <w:footnote w:type="continuationNotice" w:id="1">
    <w:p w:rsidR="009C2300" w:rsidRDefault="009C2300" w14:paraId="66E8C496" w14:textId="77777777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A7D4E" w:rsidP="007F50D5" w:rsidRDefault="002E49ED" w14:paraId="41A44380" w14:textId="77777777">
    <w:pPr>
      <w:pStyle w:val="Header"/>
    </w:pPr>
    <w:r>
      <w:rPr>
        <w:noProof/>
      </w:rPr>
      <w:drawing>
        <wp:anchor distT="0" distB="1905" distL="114300" distR="116713" simplePos="0" relativeHeight="251658242" behindDoc="1" locked="0" layoutInCell="1" allowOverlap="1" wp14:anchorId="5DB04F84" wp14:editId="4FE7577D">
          <wp:simplePos x="0" y="0"/>
          <wp:positionH relativeFrom="margin">
            <wp:align>center</wp:align>
          </wp:positionH>
          <wp:positionV relativeFrom="paragraph">
            <wp:posOffset>0</wp:posOffset>
          </wp:positionV>
          <wp:extent cx="1479677" cy="333375"/>
          <wp:effectExtent l="0" t="0" r="0" b="0"/>
          <wp:wrapNone/>
          <wp:docPr id="4" name="Graphic 20717882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phic 4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9550" cy="333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A7D4E" w:rsidP="007F50D5" w:rsidRDefault="002E49ED" w14:paraId="689A3B78" w14:textId="77777777">
    <w:pPr>
      <w:pStyle w:val="Header"/>
    </w:pPr>
    <w:r>
      <w:rPr>
        <w:noProof/>
      </w:rPr>
      <w:drawing>
        <wp:anchor distT="0" distB="635" distL="114300" distR="116078" simplePos="0" relativeHeight="251658241" behindDoc="1" locked="0" layoutInCell="1" allowOverlap="1" wp14:anchorId="026C5B77" wp14:editId="11FD95D6">
          <wp:simplePos x="0" y="0"/>
          <wp:positionH relativeFrom="page">
            <wp:align>center</wp:align>
          </wp:positionH>
          <wp:positionV relativeFrom="paragraph">
            <wp:posOffset>0</wp:posOffset>
          </wp:positionV>
          <wp:extent cx="1479677" cy="334645"/>
          <wp:effectExtent l="0" t="0" r="0" b="0"/>
          <wp:wrapNone/>
          <wp:docPr id="1" name="Graphic 17187494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phic 4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9550" cy="334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7AD5"/>
    <w:multiLevelType w:val="multilevel"/>
    <w:tmpl w:val="634E3900"/>
    <w:lvl w:ilvl="0">
      <w:start w:val="1"/>
      <w:numFmt w:val="decimal"/>
      <w:pStyle w:val="Simplenumberlist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814FF2"/>
    <w:multiLevelType w:val="multilevel"/>
    <w:tmpl w:val="3AAE9158"/>
    <w:lvl w:ilvl="0">
      <w:start w:val="1"/>
      <w:numFmt w:val="decimal"/>
      <w:pStyle w:val="Heading1"/>
      <w:lvlText w:val="%1"/>
      <w:lvlJc w:val="left"/>
      <w:pPr>
        <w:ind w:left="851" w:hanging="851"/>
      </w:pPr>
    </w:lvl>
    <w:lvl w:ilvl="1">
      <w:start w:val="1"/>
      <w:numFmt w:val="decimal"/>
      <w:pStyle w:val="Heading2"/>
      <w:lvlText w:val="%1.%2"/>
      <w:lvlJc w:val="left"/>
      <w:pPr>
        <w:ind w:left="851" w:hanging="85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"/>
      <w:lvlJc w:val="left"/>
      <w:pPr>
        <w:ind w:left="851" w:hanging="851"/>
      </w:pPr>
      <w:rPr>
        <w:specVanish w:val="0"/>
      </w:rPr>
    </w:lvl>
    <w:lvl w:ilvl="3">
      <w:start w:val="1"/>
      <w:numFmt w:val="decimal"/>
      <w:pStyle w:val="Heading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418" w:hanging="1418"/>
      </w:pPr>
      <w:rPr>
        <w:rFonts w:hint="default"/>
      </w:rPr>
    </w:lvl>
  </w:abstractNum>
  <w:abstractNum w:abstractNumId="2" w15:restartNumberingAfterBreak="0">
    <w:nsid w:val="204769F1"/>
    <w:multiLevelType w:val="hybridMultilevel"/>
    <w:tmpl w:val="461C235A"/>
    <w:lvl w:ilvl="0" w:tplc="0CF20FA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36982D77"/>
    <w:multiLevelType w:val="multilevel"/>
    <w:tmpl w:val="DDD24E1A"/>
    <w:styleLink w:val="Nokia"/>
    <w:lvl w:ilvl="0">
      <w:start w:val="1"/>
      <w:numFmt w:val="decimal"/>
      <w:lvlText w:val="%1."/>
      <w:lvlJc w:val="left"/>
      <w:pPr>
        <w:ind w:left="357" w:hanging="357"/>
      </w:pPr>
      <w:rPr>
        <w:rFonts w:hint="default" w:ascii="Nokia Pure Text" w:hAnsi="Nokia Pure Text"/>
      </w:rPr>
    </w:lvl>
    <w:lvl w:ilvl="1">
      <w:start w:val="1"/>
      <w:numFmt w:val="decimal"/>
      <w:lvlText w:val="%1.%2"/>
      <w:lvlJc w:val="left"/>
      <w:pPr>
        <w:ind w:left="1434" w:hanging="357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511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65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1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896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973" w:hanging="357"/>
      </w:pPr>
      <w:rPr>
        <w:rFonts w:hint="default"/>
      </w:rPr>
    </w:lvl>
  </w:abstractNum>
  <w:abstractNum w:abstractNumId="4" w15:restartNumberingAfterBreak="0">
    <w:nsid w:val="3FAB368A"/>
    <w:multiLevelType w:val="hybridMultilevel"/>
    <w:tmpl w:val="1ED891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7096C25"/>
    <w:multiLevelType w:val="multilevel"/>
    <w:tmpl w:val="0DC0DF30"/>
    <w:lvl w:ilvl="0">
      <w:start w:val="1"/>
      <w:numFmt w:val="bullet"/>
      <w:pStyle w:val="ListBullet"/>
      <w:lvlText w:val=""/>
      <w:lvlJc w:val="left"/>
      <w:pPr>
        <w:ind w:left="1191" w:hanging="340"/>
      </w:pPr>
      <w:rPr>
        <w:rFonts w:hint="default" w:ascii="Symbol" w:hAnsi="Symbol"/>
      </w:rPr>
    </w:lvl>
    <w:lvl w:ilvl="1">
      <w:start w:val="1"/>
      <w:numFmt w:val="bullet"/>
      <w:lvlText w:val="□"/>
      <w:lvlJc w:val="left"/>
      <w:pPr>
        <w:ind w:left="1531" w:hanging="340"/>
      </w:pPr>
      <w:rPr>
        <w:rFonts w:hint="default" w:ascii="Nokia Pure Text Light" w:hAnsi="Nokia Pure Text Light"/>
      </w:rPr>
    </w:lvl>
    <w:lvl w:ilvl="2">
      <w:start w:val="1"/>
      <w:numFmt w:val="bullet"/>
      <w:lvlText w:val="−"/>
      <w:lvlJc w:val="left"/>
      <w:pPr>
        <w:ind w:left="1871" w:hanging="340"/>
      </w:pPr>
      <w:rPr>
        <w:rFonts w:hint="default" w:ascii="Nokia Pure Text Light" w:hAnsi="Nokia Pure Text Light"/>
      </w:rPr>
    </w:lvl>
    <w:lvl w:ilvl="3">
      <w:start w:val="1"/>
      <w:numFmt w:val="bullet"/>
      <w:lvlText w:val=""/>
      <w:lvlJc w:val="left"/>
      <w:pPr>
        <w:ind w:left="2211" w:hanging="340"/>
      </w:pPr>
      <w:rPr>
        <w:rFonts w:hint="default" w:ascii="Symbol" w:hAnsi="Symbol"/>
      </w:rPr>
    </w:lvl>
    <w:lvl w:ilvl="4">
      <w:start w:val="1"/>
      <w:numFmt w:val="bullet"/>
      <w:lvlText w:val="□"/>
      <w:lvlJc w:val="left"/>
      <w:pPr>
        <w:tabs>
          <w:tab w:val="num" w:pos="2279"/>
        </w:tabs>
        <w:ind w:left="2551" w:hanging="340"/>
      </w:pPr>
      <w:rPr>
        <w:rFonts w:hint="default" w:ascii="Nokia Pure Text Light" w:hAnsi="Nokia Pure Text Light"/>
      </w:rPr>
    </w:lvl>
    <w:lvl w:ilvl="5">
      <w:start w:val="1"/>
      <w:numFmt w:val="bullet"/>
      <w:lvlText w:val="−"/>
      <w:lvlJc w:val="left"/>
      <w:pPr>
        <w:ind w:left="2891" w:hanging="340"/>
      </w:pPr>
      <w:rPr>
        <w:rFonts w:hint="default" w:ascii="Nokia Pure Text Light" w:hAnsi="Nokia Pure Text Light"/>
      </w:rPr>
    </w:lvl>
    <w:lvl w:ilvl="6">
      <w:start w:val="1"/>
      <w:numFmt w:val="bullet"/>
      <w:lvlText w:val=""/>
      <w:lvlJc w:val="left"/>
      <w:pPr>
        <w:ind w:left="3231" w:hanging="340"/>
      </w:pPr>
      <w:rPr>
        <w:rFonts w:hint="default" w:ascii="Symbol" w:hAnsi="Symbol"/>
      </w:rPr>
    </w:lvl>
    <w:lvl w:ilvl="7">
      <w:start w:val="1"/>
      <w:numFmt w:val="bullet"/>
      <w:lvlText w:val="□"/>
      <w:lvlJc w:val="left"/>
      <w:pPr>
        <w:ind w:left="3571" w:hanging="340"/>
      </w:pPr>
      <w:rPr>
        <w:rFonts w:hint="default" w:ascii="Nokia Pure Text Light" w:hAnsi="Nokia Pure Text Light"/>
      </w:rPr>
    </w:lvl>
    <w:lvl w:ilvl="8">
      <w:start w:val="1"/>
      <w:numFmt w:val="bullet"/>
      <w:lvlText w:val="−"/>
      <w:lvlJc w:val="left"/>
      <w:pPr>
        <w:ind w:left="3911" w:hanging="340"/>
      </w:pPr>
      <w:rPr>
        <w:rFonts w:hint="default" w:ascii="Nokia Pure Text Light" w:hAnsi="Nokia Pure Text Light"/>
      </w:rPr>
    </w:lvl>
  </w:abstractNum>
  <w:abstractNum w:abstractNumId="6" w15:restartNumberingAfterBreak="0">
    <w:nsid w:val="4DA20B0D"/>
    <w:multiLevelType w:val="multilevel"/>
    <w:tmpl w:val="3C920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342EF3"/>
    <w:multiLevelType w:val="hybridMultilevel"/>
    <w:tmpl w:val="7E4E0DBC"/>
    <w:lvl w:ilvl="0" w:tplc="55F03E42">
      <w:start w:val="1"/>
      <w:numFmt w:val="decimal"/>
      <w:pStyle w:val="CommentText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58743F"/>
    <w:multiLevelType w:val="multilevel"/>
    <w:tmpl w:val="D19AC088"/>
    <w:lvl w:ilvl="0">
      <w:start w:val="1"/>
      <w:numFmt w:val="decimal"/>
      <w:pStyle w:val="Numberlist"/>
      <w:lvlText w:val="%1."/>
      <w:lvlJc w:val="left"/>
      <w:pPr>
        <w:ind w:left="1191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1" w:hanging="34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871" w:hanging="3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11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51" w:hanging="34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891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31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1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11" w:hanging="340"/>
      </w:pPr>
      <w:rPr>
        <w:rFonts w:hint="default"/>
      </w:rPr>
    </w:lvl>
  </w:abstractNum>
  <w:num w:numId="1" w16cid:durableId="877282655">
    <w:abstractNumId w:val="3"/>
  </w:num>
  <w:num w:numId="2" w16cid:durableId="607661711">
    <w:abstractNumId w:val="1"/>
  </w:num>
  <w:num w:numId="3" w16cid:durableId="385568829">
    <w:abstractNumId w:val="7"/>
  </w:num>
  <w:num w:numId="4" w16cid:durableId="385030891">
    <w:abstractNumId w:val="2"/>
    <w:lvlOverride w:ilvl="0">
      <w:startOverride w:val="1"/>
    </w:lvlOverride>
  </w:num>
  <w:num w:numId="5" w16cid:durableId="551649069">
    <w:abstractNumId w:val="2"/>
    <w:lvlOverride w:ilvl="0">
      <w:startOverride w:val="1"/>
    </w:lvlOverride>
  </w:num>
  <w:num w:numId="6" w16cid:durableId="119423430">
    <w:abstractNumId w:val="0"/>
  </w:num>
  <w:num w:numId="7" w16cid:durableId="1906866295">
    <w:abstractNumId w:val="8"/>
  </w:num>
  <w:num w:numId="8" w16cid:durableId="1223980821">
    <w:abstractNumId w:val="8"/>
    <w:lvlOverride w:ilvl="0">
      <w:startOverride w:val="1"/>
    </w:lvlOverride>
  </w:num>
  <w:num w:numId="9" w16cid:durableId="1632592507">
    <w:abstractNumId w:val="5"/>
  </w:num>
  <w:num w:numId="10" w16cid:durableId="277638018">
    <w:abstractNumId w:val="2"/>
  </w:num>
  <w:num w:numId="11" w16cid:durableId="2017996869">
    <w:abstractNumId w:val="1"/>
  </w:num>
  <w:num w:numId="12" w16cid:durableId="719090023">
    <w:abstractNumId w:val="4"/>
  </w:num>
  <w:num w:numId="13" w16cid:durableId="359014265">
    <w:abstractNumId w:val="1"/>
  </w:num>
  <w:num w:numId="14" w16cid:durableId="373390971">
    <w:abstractNumId w:val="6"/>
  </w:num>
  <w:numIdMacAtCleanup w:val="9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attachedTemplate r:id="rId1"/>
  <w:stylePaneFormatFilter w:val="9208" w:allStyles="0" w:customStyles="0" w:latentStyles="0" w:stylesInUse="1" w:headingStyles="0" w:numberingStyles="0" w:tableStyles="0" w:directFormattingOnRuns="0" w:directFormattingOnParagraphs="1" w:directFormattingOnNumbering="0" w:directFormattingOnTables="0" w:clearFormatting="1" w:top3HeadingStyles="0" w:visibleStyles="0" w:alternateStyleNames="1"/>
  <w:trackRevisions w:val="false"/>
  <w:defaultTabStop w:val="357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7F"/>
    <w:rsid w:val="000006E6"/>
    <w:rsid w:val="00003031"/>
    <w:rsid w:val="000035D5"/>
    <w:rsid w:val="0000736F"/>
    <w:rsid w:val="00007EF7"/>
    <w:rsid w:val="00010670"/>
    <w:rsid w:val="00017E25"/>
    <w:rsid w:val="00021B83"/>
    <w:rsid w:val="0002218F"/>
    <w:rsid w:val="00022E32"/>
    <w:rsid w:val="00026FC0"/>
    <w:rsid w:val="00031239"/>
    <w:rsid w:val="00031E26"/>
    <w:rsid w:val="00032585"/>
    <w:rsid w:val="000335D1"/>
    <w:rsid w:val="00033915"/>
    <w:rsid w:val="00033C31"/>
    <w:rsid w:val="00036DF7"/>
    <w:rsid w:val="0003795A"/>
    <w:rsid w:val="00040A97"/>
    <w:rsid w:val="000411D2"/>
    <w:rsid w:val="00041B96"/>
    <w:rsid w:val="00042D8D"/>
    <w:rsid w:val="000433CD"/>
    <w:rsid w:val="000433F3"/>
    <w:rsid w:val="00044672"/>
    <w:rsid w:val="000475A5"/>
    <w:rsid w:val="00050526"/>
    <w:rsid w:val="000505BD"/>
    <w:rsid w:val="00055B08"/>
    <w:rsid w:val="00057808"/>
    <w:rsid w:val="0006420B"/>
    <w:rsid w:val="00064E5B"/>
    <w:rsid w:val="000659AF"/>
    <w:rsid w:val="00065AB7"/>
    <w:rsid w:val="00066A90"/>
    <w:rsid w:val="000701B1"/>
    <w:rsid w:val="00073FBF"/>
    <w:rsid w:val="00074336"/>
    <w:rsid w:val="000755A2"/>
    <w:rsid w:val="00082B5B"/>
    <w:rsid w:val="00084444"/>
    <w:rsid w:val="00084E4E"/>
    <w:rsid w:val="00091615"/>
    <w:rsid w:val="0009224A"/>
    <w:rsid w:val="0009255C"/>
    <w:rsid w:val="000942AD"/>
    <w:rsid w:val="000A598D"/>
    <w:rsid w:val="000A6043"/>
    <w:rsid w:val="000A72FC"/>
    <w:rsid w:val="000B14DB"/>
    <w:rsid w:val="000B1BB7"/>
    <w:rsid w:val="000B1C50"/>
    <w:rsid w:val="000B3D7C"/>
    <w:rsid w:val="000B728B"/>
    <w:rsid w:val="000C1DC3"/>
    <w:rsid w:val="000C281D"/>
    <w:rsid w:val="000C29B5"/>
    <w:rsid w:val="000C7EFD"/>
    <w:rsid w:val="000D0CA5"/>
    <w:rsid w:val="000D50B5"/>
    <w:rsid w:val="000D7A9A"/>
    <w:rsid w:val="000E24F3"/>
    <w:rsid w:val="000E2783"/>
    <w:rsid w:val="000E633C"/>
    <w:rsid w:val="000F00C3"/>
    <w:rsid w:val="000F43B4"/>
    <w:rsid w:val="000F466E"/>
    <w:rsid w:val="000F48C6"/>
    <w:rsid w:val="000F721F"/>
    <w:rsid w:val="00100F39"/>
    <w:rsid w:val="0010224A"/>
    <w:rsid w:val="001028B2"/>
    <w:rsid w:val="001037DA"/>
    <w:rsid w:val="00103BC0"/>
    <w:rsid w:val="001048EB"/>
    <w:rsid w:val="00106BAC"/>
    <w:rsid w:val="00106CF6"/>
    <w:rsid w:val="00107C60"/>
    <w:rsid w:val="00110A12"/>
    <w:rsid w:val="00117A4B"/>
    <w:rsid w:val="0012039F"/>
    <w:rsid w:val="00120996"/>
    <w:rsid w:val="00120FBD"/>
    <w:rsid w:val="00121EF3"/>
    <w:rsid w:val="00125B21"/>
    <w:rsid w:val="001271BC"/>
    <w:rsid w:val="001301C8"/>
    <w:rsid w:val="00130387"/>
    <w:rsid w:val="00130CDC"/>
    <w:rsid w:val="001337C9"/>
    <w:rsid w:val="001352B4"/>
    <w:rsid w:val="0013594F"/>
    <w:rsid w:val="00135B9C"/>
    <w:rsid w:val="001378DD"/>
    <w:rsid w:val="00137B56"/>
    <w:rsid w:val="00137B5C"/>
    <w:rsid w:val="001400EC"/>
    <w:rsid w:val="001410C5"/>
    <w:rsid w:val="00142D69"/>
    <w:rsid w:val="00143197"/>
    <w:rsid w:val="001455F7"/>
    <w:rsid w:val="00146063"/>
    <w:rsid w:val="00146629"/>
    <w:rsid w:val="00146B49"/>
    <w:rsid w:val="00146ED9"/>
    <w:rsid w:val="00152345"/>
    <w:rsid w:val="00153282"/>
    <w:rsid w:val="001552E2"/>
    <w:rsid w:val="00155971"/>
    <w:rsid w:val="0015618E"/>
    <w:rsid w:val="00157211"/>
    <w:rsid w:val="00173DC7"/>
    <w:rsid w:val="00175DAB"/>
    <w:rsid w:val="00176527"/>
    <w:rsid w:val="0017766D"/>
    <w:rsid w:val="00177A44"/>
    <w:rsid w:val="00182B5C"/>
    <w:rsid w:val="001856B1"/>
    <w:rsid w:val="001927F5"/>
    <w:rsid w:val="00193351"/>
    <w:rsid w:val="00196058"/>
    <w:rsid w:val="00196280"/>
    <w:rsid w:val="00197314"/>
    <w:rsid w:val="00197DE3"/>
    <w:rsid w:val="001A0FB9"/>
    <w:rsid w:val="001A30B8"/>
    <w:rsid w:val="001A6A3A"/>
    <w:rsid w:val="001A6D10"/>
    <w:rsid w:val="001B0C6C"/>
    <w:rsid w:val="001B19DB"/>
    <w:rsid w:val="001B2654"/>
    <w:rsid w:val="001B2705"/>
    <w:rsid w:val="001B64A9"/>
    <w:rsid w:val="001C0363"/>
    <w:rsid w:val="001C2367"/>
    <w:rsid w:val="001C40E8"/>
    <w:rsid w:val="001C7E18"/>
    <w:rsid w:val="001D5AB0"/>
    <w:rsid w:val="001E5626"/>
    <w:rsid w:val="001E6735"/>
    <w:rsid w:val="001E70E0"/>
    <w:rsid w:val="001F08BA"/>
    <w:rsid w:val="001F20A0"/>
    <w:rsid w:val="001F32C2"/>
    <w:rsid w:val="001F36D2"/>
    <w:rsid w:val="001F7534"/>
    <w:rsid w:val="001F77BB"/>
    <w:rsid w:val="00200056"/>
    <w:rsid w:val="00202458"/>
    <w:rsid w:val="0020622C"/>
    <w:rsid w:val="00210D6A"/>
    <w:rsid w:val="00213DFC"/>
    <w:rsid w:val="00216EBE"/>
    <w:rsid w:val="00217EFD"/>
    <w:rsid w:val="00222075"/>
    <w:rsid w:val="002226B8"/>
    <w:rsid w:val="002252AE"/>
    <w:rsid w:val="002252EE"/>
    <w:rsid w:val="00230FDB"/>
    <w:rsid w:val="002322C1"/>
    <w:rsid w:val="00232788"/>
    <w:rsid w:val="002329DF"/>
    <w:rsid w:val="00236319"/>
    <w:rsid w:val="0023772F"/>
    <w:rsid w:val="002378F4"/>
    <w:rsid w:val="00237EE7"/>
    <w:rsid w:val="002413D7"/>
    <w:rsid w:val="00241ADF"/>
    <w:rsid w:val="002427B2"/>
    <w:rsid w:val="002452D1"/>
    <w:rsid w:val="002530F9"/>
    <w:rsid w:val="00256600"/>
    <w:rsid w:val="00264A89"/>
    <w:rsid w:val="00267120"/>
    <w:rsid w:val="00271C58"/>
    <w:rsid w:val="00272416"/>
    <w:rsid w:val="00273FBA"/>
    <w:rsid w:val="0028315D"/>
    <w:rsid w:val="0028382A"/>
    <w:rsid w:val="0028440A"/>
    <w:rsid w:val="00285D11"/>
    <w:rsid w:val="0029085A"/>
    <w:rsid w:val="00292D9C"/>
    <w:rsid w:val="00293085"/>
    <w:rsid w:val="002945DD"/>
    <w:rsid w:val="00295334"/>
    <w:rsid w:val="002959ED"/>
    <w:rsid w:val="002979D2"/>
    <w:rsid w:val="002A31BD"/>
    <w:rsid w:val="002A6204"/>
    <w:rsid w:val="002A7D4E"/>
    <w:rsid w:val="002B275F"/>
    <w:rsid w:val="002B402F"/>
    <w:rsid w:val="002B59FB"/>
    <w:rsid w:val="002B5D52"/>
    <w:rsid w:val="002B6594"/>
    <w:rsid w:val="002C1E88"/>
    <w:rsid w:val="002C4553"/>
    <w:rsid w:val="002C520F"/>
    <w:rsid w:val="002C7936"/>
    <w:rsid w:val="002D65B6"/>
    <w:rsid w:val="002D758F"/>
    <w:rsid w:val="002D77D3"/>
    <w:rsid w:val="002E0F84"/>
    <w:rsid w:val="002E1A83"/>
    <w:rsid w:val="002E4111"/>
    <w:rsid w:val="002E4945"/>
    <w:rsid w:val="002E49ED"/>
    <w:rsid w:val="002E5E26"/>
    <w:rsid w:val="002F0A54"/>
    <w:rsid w:val="002F2360"/>
    <w:rsid w:val="002F3E25"/>
    <w:rsid w:val="002F5510"/>
    <w:rsid w:val="002F6A75"/>
    <w:rsid w:val="003005D5"/>
    <w:rsid w:val="00301A8E"/>
    <w:rsid w:val="00301DD3"/>
    <w:rsid w:val="0030209D"/>
    <w:rsid w:val="003030BB"/>
    <w:rsid w:val="00304ACE"/>
    <w:rsid w:val="00305398"/>
    <w:rsid w:val="00305894"/>
    <w:rsid w:val="00305CE0"/>
    <w:rsid w:val="00307B48"/>
    <w:rsid w:val="00311943"/>
    <w:rsid w:val="003124A3"/>
    <w:rsid w:val="003130CF"/>
    <w:rsid w:val="0031517B"/>
    <w:rsid w:val="003169E6"/>
    <w:rsid w:val="00316E33"/>
    <w:rsid w:val="00320C64"/>
    <w:rsid w:val="00320E2B"/>
    <w:rsid w:val="003210AD"/>
    <w:rsid w:val="003214A8"/>
    <w:rsid w:val="00321C86"/>
    <w:rsid w:val="00326CE7"/>
    <w:rsid w:val="00327099"/>
    <w:rsid w:val="00330078"/>
    <w:rsid w:val="00330D79"/>
    <w:rsid w:val="003312CA"/>
    <w:rsid w:val="00331897"/>
    <w:rsid w:val="0033340A"/>
    <w:rsid w:val="00334065"/>
    <w:rsid w:val="00334643"/>
    <w:rsid w:val="0033482F"/>
    <w:rsid w:val="0033574B"/>
    <w:rsid w:val="00336229"/>
    <w:rsid w:val="00337CD8"/>
    <w:rsid w:val="003400FE"/>
    <w:rsid w:val="003412ED"/>
    <w:rsid w:val="003422C0"/>
    <w:rsid w:val="00343A8E"/>
    <w:rsid w:val="00345A14"/>
    <w:rsid w:val="00345A66"/>
    <w:rsid w:val="003461C1"/>
    <w:rsid w:val="00353341"/>
    <w:rsid w:val="00353FB8"/>
    <w:rsid w:val="0035515B"/>
    <w:rsid w:val="00355920"/>
    <w:rsid w:val="0036187F"/>
    <w:rsid w:val="003642D1"/>
    <w:rsid w:val="003717F6"/>
    <w:rsid w:val="003721E0"/>
    <w:rsid w:val="003725A1"/>
    <w:rsid w:val="00373430"/>
    <w:rsid w:val="00375413"/>
    <w:rsid w:val="00375924"/>
    <w:rsid w:val="003779D8"/>
    <w:rsid w:val="00377E59"/>
    <w:rsid w:val="00380E17"/>
    <w:rsid w:val="003810DD"/>
    <w:rsid w:val="00381734"/>
    <w:rsid w:val="0038181C"/>
    <w:rsid w:val="0038184B"/>
    <w:rsid w:val="003818FC"/>
    <w:rsid w:val="00383676"/>
    <w:rsid w:val="0038377F"/>
    <w:rsid w:val="003838F2"/>
    <w:rsid w:val="003879E6"/>
    <w:rsid w:val="0039363B"/>
    <w:rsid w:val="00393AFD"/>
    <w:rsid w:val="00393B7F"/>
    <w:rsid w:val="00395BFB"/>
    <w:rsid w:val="00396445"/>
    <w:rsid w:val="003A0A5E"/>
    <w:rsid w:val="003A385E"/>
    <w:rsid w:val="003A57F5"/>
    <w:rsid w:val="003B1561"/>
    <w:rsid w:val="003B1AC7"/>
    <w:rsid w:val="003B4061"/>
    <w:rsid w:val="003B6AEA"/>
    <w:rsid w:val="003B6E23"/>
    <w:rsid w:val="003C1E4D"/>
    <w:rsid w:val="003C21B2"/>
    <w:rsid w:val="003C2309"/>
    <w:rsid w:val="003C3D47"/>
    <w:rsid w:val="003C4F03"/>
    <w:rsid w:val="003C60D8"/>
    <w:rsid w:val="003C66BC"/>
    <w:rsid w:val="003D04F7"/>
    <w:rsid w:val="003D0699"/>
    <w:rsid w:val="003D07EF"/>
    <w:rsid w:val="003D0E51"/>
    <w:rsid w:val="003D313C"/>
    <w:rsid w:val="003D406B"/>
    <w:rsid w:val="003D599D"/>
    <w:rsid w:val="003D6E94"/>
    <w:rsid w:val="003D7A8E"/>
    <w:rsid w:val="003D7DB6"/>
    <w:rsid w:val="003E0170"/>
    <w:rsid w:val="003E291D"/>
    <w:rsid w:val="003E2E3D"/>
    <w:rsid w:val="003E322B"/>
    <w:rsid w:val="003E3355"/>
    <w:rsid w:val="003E4272"/>
    <w:rsid w:val="003E4280"/>
    <w:rsid w:val="003E6148"/>
    <w:rsid w:val="003E654F"/>
    <w:rsid w:val="003E6C60"/>
    <w:rsid w:val="003F36C4"/>
    <w:rsid w:val="003F43D1"/>
    <w:rsid w:val="003F6107"/>
    <w:rsid w:val="003F644D"/>
    <w:rsid w:val="00401237"/>
    <w:rsid w:val="0040324B"/>
    <w:rsid w:val="004035BE"/>
    <w:rsid w:val="0040641C"/>
    <w:rsid w:val="004064D9"/>
    <w:rsid w:val="0040696C"/>
    <w:rsid w:val="00407B22"/>
    <w:rsid w:val="00410F4A"/>
    <w:rsid w:val="00411E17"/>
    <w:rsid w:val="00413FE0"/>
    <w:rsid w:val="004161CD"/>
    <w:rsid w:val="00416404"/>
    <w:rsid w:val="00416D4E"/>
    <w:rsid w:val="00422E28"/>
    <w:rsid w:val="00423BC3"/>
    <w:rsid w:val="00424AB6"/>
    <w:rsid w:val="0042567D"/>
    <w:rsid w:val="00426DDE"/>
    <w:rsid w:val="00427268"/>
    <w:rsid w:val="00430170"/>
    <w:rsid w:val="00430474"/>
    <w:rsid w:val="00435405"/>
    <w:rsid w:val="00437DC1"/>
    <w:rsid w:val="004400DE"/>
    <w:rsid w:val="00442F32"/>
    <w:rsid w:val="00445342"/>
    <w:rsid w:val="00445A5B"/>
    <w:rsid w:val="004462DB"/>
    <w:rsid w:val="004474BD"/>
    <w:rsid w:val="0045092D"/>
    <w:rsid w:val="00451AEF"/>
    <w:rsid w:val="00457717"/>
    <w:rsid w:val="00460415"/>
    <w:rsid w:val="00460546"/>
    <w:rsid w:val="004606BC"/>
    <w:rsid w:val="00460C6E"/>
    <w:rsid w:val="00462479"/>
    <w:rsid w:val="004627A5"/>
    <w:rsid w:val="00462810"/>
    <w:rsid w:val="004632DA"/>
    <w:rsid w:val="00463936"/>
    <w:rsid w:val="00464215"/>
    <w:rsid w:val="00464497"/>
    <w:rsid w:val="00466F49"/>
    <w:rsid w:val="0046765E"/>
    <w:rsid w:val="004738CA"/>
    <w:rsid w:val="00473F8C"/>
    <w:rsid w:val="004753F0"/>
    <w:rsid w:val="004761A3"/>
    <w:rsid w:val="00481CC7"/>
    <w:rsid w:val="0048344D"/>
    <w:rsid w:val="00490356"/>
    <w:rsid w:val="00494A72"/>
    <w:rsid w:val="00494E7B"/>
    <w:rsid w:val="004959B8"/>
    <w:rsid w:val="00495AF5"/>
    <w:rsid w:val="004974E9"/>
    <w:rsid w:val="004975A7"/>
    <w:rsid w:val="004A53AC"/>
    <w:rsid w:val="004A5CE7"/>
    <w:rsid w:val="004A5DB8"/>
    <w:rsid w:val="004B0E11"/>
    <w:rsid w:val="004B23A3"/>
    <w:rsid w:val="004B385A"/>
    <w:rsid w:val="004B45D0"/>
    <w:rsid w:val="004B5C33"/>
    <w:rsid w:val="004C376C"/>
    <w:rsid w:val="004C4108"/>
    <w:rsid w:val="004C747F"/>
    <w:rsid w:val="004C7510"/>
    <w:rsid w:val="004D09B1"/>
    <w:rsid w:val="004D0E75"/>
    <w:rsid w:val="004D6B81"/>
    <w:rsid w:val="004D7508"/>
    <w:rsid w:val="004D7570"/>
    <w:rsid w:val="004E0F55"/>
    <w:rsid w:val="004E1A74"/>
    <w:rsid w:val="004E2092"/>
    <w:rsid w:val="004E2EE0"/>
    <w:rsid w:val="004E4523"/>
    <w:rsid w:val="004E56C5"/>
    <w:rsid w:val="004F4EAE"/>
    <w:rsid w:val="004F56BD"/>
    <w:rsid w:val="004F5969"/>
    <w:rsid w:val="004F66E6"/>
    <w:rsid w:val="00500792"/>
    <w:rsid w:val="005013EA"/>
    <w:rsid w:val="00503007"/>
    <w:rsid w:val="0050360D"/>
    <w:rsid w:val="00504B3F"/>
    <w:rsid w:val="00505192"/>
    <w:rsid w:val="00510260"/>
    <w:rsid w:val="005114E4"/>
    <w:rsid w:val="00512C36"/>
    <w:rsid w:val="0051310B"/>
    <w:rsid w:val="005131B4"/>
    <w:rsid w:val="00513229"/>
    <w:rsid w:val="0051363A"/>
    <w:rsid w:val="00513666"/>
    <w:rsid w:val="00513802"/>
    <w:rsid w:val="00514DE6"/>
    <w:rsid w:val="00516BFF"/>
    <w:rsid w:val="00516FD0"/>
    <w:rsid w:val="00517B09"/>
    <w:rsid w:val="00522991"/>
    <w:rsid w:val="00525195"/>
    <w:rsid w:val="0052677E"/>
    <w:rsid w:val="00526EA3"/>
    <w:rsid w:val="0053080D"/>
    <w:rsid w:val="00530BC9"/>
    <w:rsid w:val="005316E3"/>
    <w:rsid w:val="005334B6"/>
    <w:rsid w:val="005342BA"/>
    <w:rsid w:val="0053563F"/>
    <w:rsid w:val="00535C33"/>
    <w:rsid w:val="0054595C"/>
    <w:rsid w:val="00546F38"/>
    <w:rsid w:val="005477B6"/>
    <w:rsid w:val="00547C8C"/>
    <w:rsid w:val="00547F5E"/>
    <w:rsid w:val="00550C56"/>
    <w:rsid w:val="00551851"/>
    <w:rsid w:val="00553740"/>
    <w:rsid w:val="0055417E"/>
    <w:rsid w:val="005557A4"/>
    <w:rsid w:val="005624A4"/>
    <w:rsid w:val="005653B7"/>
    <w:rsid w:val="00566548"/>
    <w:rsid w:val="00572A45"/>
    <w:rsid w:val="005743EE"/>
    <w:rsid w:val="00576E8E"/>
    <w:rsid w:val="00581463"/>
    <w:rsid w:val="00582419"/>
    <w:rsid w:val="00583ECE"/>
    <w:rsid w:val="00590444"/>
    <w:rsid w:val="00591869"/>
    <w:rsid w:val="005925E4"/>
    <w:rsid w:val="00592B9E"/>
    <w:rsid w:val="005936EB"/>
    <w:rsid w:val="00593D7D"/>
    <w:rsid w:val="00595726"/>
    <w:rsid w:val="005967CC"/>
    <w:rsid w:val="0059696C"/>
    <w:rsid w:val="00596AD9"/>
    <w:rsid w:val="005A07BA"/>
    <w:rsid w:val="005A3902"/>
    <w:rsid w:val="005A64D3"/>
    <w:rsid w:val="005A6B59"/>
    <w:rsid w:val="005B00E1"/>
    <w:rsid w:val="005B5D75"/>
    <w:rsid w:val="005B66AA"/>
    <w:rsid w:val="005B7DAA"/>
    <w:rsid w:val="005B7E38"/>
    <w:rsid w:val="005C003B"/>
    <w:rsid w:val="005C03A5"/>
    <w:rsid w:val="005C17AE"/>
    <w:rsid w:val="005C3BFF"/>
    <w:rsid w:val="005C7498"/>
    <w:rsid w:val="005C76DB"/>
    <w:rsid w:val="005D1284"/>
    <w:rsid w:val="005D3C33"/>
    <w:rsid w:val="005D49F7"/>
    <w:rsid w:val="005D6898"/>
    <w:rsid w:val="005D6D8C"/>
    <w:rsid w:val="005E2015"/>
    <w:rsid w:val="005E24ED"/>
    <w:rsid w:val="005E2E55"/>
    <w:rsid w:val="005E3ED9"/>
    <w:rsid w:val="005E570F"/>
    <w:rsid w:val="005E5ECC"/>
    <w:rsid w:val="005F02C9"/>
    <w:rsid w:val="005F1E5E"/>
    <w:rsid w:val="005F24E1"/>
    <w:rsid w:val="005F3381"/>
    <w:rsid w:val="005F3497"/>
    <w:rsid w:val="005F3E0E"/>
    <w:rsid w:val="00600187"/>
    <w:rsid w:val="00600EDD"/>
    <w:rsid w:val="00606F72"/>
    <w:rsid w:val="006074B9"/>
    <w:rsid w:val="00607B1E"/>
    <w:rsid w:val="006101F3"/>
    <w:rsid w:val="00611168"/>
    <w:rsid w:val="00612ABF"/>
    <w:rsid w:val="00614883"/>
    <w:rsid w:val="00622896"/>
    <w:rsid w:val="0062561A"/>
    <w:rsid w:val="00625EFE"/>
    <w:rsid w:val="0063035C"/>
    <w:rsid w:val="006316DC"/>
    <w:rsid w:val="00634A22"/>
    <w:rsid w:val="00636F88"/>
    <w:rsid w:val="00641033"/>
    <w:rsid w:val="00643011"/>
    <w:rsid w:val="006449DE"/>
    <w:rsid w:val="00645C72"/>
    <w:rsid w:val="006533C6"/>
    <w:rsid w:val="00653DF4"/>
    <w:rsid w:val="0065673C"/>
    <w:rsid w:val="00662C32"/>
    <w:rsid w:val="006637ED"/>
    <w:rsid w:val="00664893"/>
    <w:rsid w:val="00667462"/>
    <w:rsid w:val="00671070"/>
    <w:rsid w:val="006721C1"/>
    <w:rsid w:val="00673894"/>
    <w:rsid w:val="0067394A"/>
    <w:rsid w:val="006739C1"/>
    <w:rsid w:val="00673C77"/>
    <w:rsid w:val="00674114"/>
    <w:rsid w:val="006753CB"/>
    <w:rsid w:val="00675C12"/>
    <w:rsid w:val="00677067"/>
    <w:rsid w:val="00680941"/>
    <w:rsid w:val="00680CA6"/>
    <w:rsid w:val="00683A38"/>
    <w:rsid w:val="00685A92"/>
    <w:rsid w:val="0068632B"/>
    <w:rsid w:val="00692703"/>
    <w:rsid w:val="00697E49"/>
    <w:rsid w:val="006A05FE"/>
    <w:rsid w:val="006A0AA2"/>
    <w:rsid w:val="006A0B91"/>
    <w:rsid w:val="006A6327"/>
    <w:rsid w:val="006A6AEF"/>
    <w:rsid w:val="006A709F"/>
    <w:rsid w:val="006A7186"/>
    <w:rsid w:val="006A73B8"/>
    <w:rsid w:val="006A77D6"/>
    <w:rsid w:val="006B0990"/>
    <w:rsid w:val="006B3905"/>
    <w:rsid w:val="006B3B70"/>
    <w:rsid w:val="006B456B"/>
    <w:rsid w:val="006B4761"/>
    <w:rsid w:val="006B589B"/>
    <w:rsid w:val="006B60E0"/>
    <w:rsid w:val="006B6E5E"/>
    <w:rsid w:val="006C01A6"/>
    <w:rsid w:val="006C287C"/>
    <w:rsid w:val="006C6FC9"/>
    <w:rsid w:val="006D159C"/>
    <w:rsid w:val="006D281E"/>
    <w:rsid w:val="006D3E92"/>
    <w:rsid w:val="006D43D6"/>
    <w:rsid w:val="006D5B7A"/>
    <w:rsid w:val="006D7589"/>
    <w:rsid w:val="006E1FCD"/>
    <w:rsid w:val="006E52FE"/>
    <w:rsid w:val="006F02C3"/>
    <w:rsid w:val="006F1A93"/>
    <w:rsid w:val="006F1D12"/>
    <w:rsid w:val="006F2538"/>
    <w:rsid w:val="006F334E"/>
    <w:rsid w:val="006F56F4"/>
    <w:rsid w:val="006F59E3"/>
    <w:rsid w:val="006F5D01"/>
    <w:rsid w:val="006F5DED"/>
    <w:rsid w:val="006F6327"/>
    <w:rsid w:val="006F6AFC"/>
    <w:rsid w:val="00701823"/>
    <w:rsid w:val="0070402C"/>
    <w:rsid w:val="00704D3C"/>
    <w:rsid w:val="00705591"/>
    <w:rsid w:val="00710A23"/>
    <w:rsid w:val="007145E1"/>
    <w:rsid w:val="00715280"/>
    <w:rsid w:val="00716006"/>
    <w:rsid w:val="007163D1"/>
    <w:rsid w:val="007165F6"/>
    <w:rsid w:val="00723B7C"/>
    <w:rsid w:val="007242AD"/>
    <w:rsid w:val="00725F51"/>
    <w:rsid w:val="00727F78"/>
    <w:rsid w:val="0073096A"/>
    <w:rsid w:val="00731E03"/>
    <w:rsid w:val="00732908"/>
    <w:rsid w:val="007330C9"/>
    <w:rsid w:val="00733CD4"/>
    <w:rsid w:val="00733F0E"/>
    <w:rsid w:val="00733F47"/>
    <w:rsid w:val="00734A8F"/>
    <w:rsid w:val="00737685"/>
    <w:rsid w:val="00740020"/>
    <w:rsid w:val="00742135"/>
    <w:rsid w:val="007452CF"/>
    <w:rsid w:val="0074648E"/>
    <w:rsid w:val="00746CF0"/>
    <w:rsid w:val="007478A1"/>
    <w:rsid w:val="007511EF"/>
    <w:rsid w:val="00752A47"/>
    <w:rsid w:val="00752DC1"/>
    <w:rsid w:val="00753718"/>
    <w:rsid w:val="00757388"/>
    <w:rsid w:val="00757C4D"/>
    <w:rsid w:val="007606FC"/>
    <w:rsid w:val="007633C8"/>
    <w:rsid w:val="007703CC"/>
    <w:rsid w:val="00770A4B"/>
    <w:rsid w:val="00772A20"/>
    <w:rsid w:val="007732E2"/>
    <w:rsid w:val="00774858"/>
    <w:rsid w:val="00774CB7"/>
    <w:rsid w:val="00775B1D"/>
    <w:rsid w:val="00776B11"/>
    <w:rsid w:val="007771BC"/>
    <w:rsid w:val="00780DA5"/>
    <w:rsid w:val="00783006"/>
    <w:rsid w:val="007834AC"/>
    <w:rsid w:val="00786C73"/>
    <w:rsid w:val="0078765F"/>
    <w:rsid w:val="00791F36"/>
    <w:rsid w:val="00792673"/>
    <w:rsid w:val="00792ED7"/>
    <w:rsid w:val="0079331B"/>
    <w:rsid w:val="0079474F"/>
    <w:rsid w:val="00797CF3"/>
    <w:rsid w:val="007A05AD"/>
    <w:rsid w:val="007A31EE"/>
    <w:rsid w:val="007A3E37"/>
    <w:rsid w:val="007B09BD"/>
    <w:rsid w:val="007B2E6A"/>
    <w:rsid w:val="007B5D94"/>
    <w:rsid w:val="007B6F2F"/>
    <w:rsid w:val="007C16E6"/>
    <w:rsid w:val="007C2B65"/>
    <w:rsid w:val="007C6FBC"/>
    <w:rsid w:val="007D1021"/>
    <w:rsid w:val="007D1280"/>
    <w:rsid w:val="007D4933"/>
    <w:rsid w:val="007D57E4"/>
    <w:rsid w:val="007D5BE6"/>
    <w:rsid w:val="007D6BD5"/>
    <w:rsid w:val="007E0356"/>
    <w:rsid w:val="007F12CB"/>
    <w:rsid w:val="007F1D35"/>
    <w:rsid w:val="007F287C"/>
    <w:rsid w:val="007F2E26"/>
    <w:rsid w:val="007F34CE"/>
    <w:rsid w:val="007F3A3F"/>
    <w:rsid w:val="007F44FD"/>
    <w:rsid w:val="007F50D5"/>
    <w:rsid w:val="00804791"/>
    <w:rsid w:val="008049C5"/>
    <w:rsid w:val="00804BFD"/>
    <w:rsid w:val="00811204"/>
    <w:rsid w:val="00811BB7"/>
    <w:rsid w:val="00811ECF"/>
    <w:rsid w:val="008129B1"/>
    <w:rsid w:val="0081689A"/>
    <w:rsid w:val="008170D1"/>
    <w:rsid w:val="0081712A"/>
    <w:rsid w:val="008179D0"/>
    <w:rsid w:val="00817A81"/>
    <w:rsid w:val="008217CC"/>
    <w:rsid w:val="00821ED4"/>
    <w:rsid w:val="00821FF0"/>
    <w:rsid w:val="00824E49"/>
    <w:rsid w:val="008311AB"/>
    <w:rsid w:val="00832F22"/>
    <w:rsid w:val="008368E7"/>
    <w:rsid w:val="0084026E"/>
    <w:rsid w:val="008405DD"/>
    <w:rsid w:val="008430BF"/>
    <w:rsid w:val="008474C8"/>
    <w:rsid w:val="008517BD"/>
    <w:rsid w:val="008522A0"/>
    <w:rsid w:val="0085425F"/>
    <w:rsid w:val="0085644E"/>
    <w:rsid w:val="00860699"/>
    <w:rsid w:val="00862510"/>
    <w:rsid w:val="00862B8D"/>
    <w:rsid w:val="0086436D"/>
    <w:rsid w:val="00865940"/>
    <w:rsid w:val="00866371"/>
    <w:rsid w:val="00874268"/>
    <w:rsid w:val="00876672"/>
    <w:rsid w:val="008768EB"/>
    <w:rsid w:val="00877ACE"/>
    <w:rsid w:val="008807E1"/>
    <w:rsid w:val="00887E3D"/>
    <w:rsid w:val="008911D6"/>
    <w:rsid w:val="0089145B"/>
    <w:rsid w:val="0089335C"/>
    <w:rsid w:val="00896F55"/>
    <w:rsid w:val="008A04A5"/>
    <w:rsid w:val="008A0E30"/>
    <w:rsid w:val="008A1CAC"/>
    <w:rsid w:val="008B329E"/>
    <w:rsid w:val="008B5D1A"/>
    <w:rsid w:val="008B6BB5"/>
    <w:rsid w:val="008C2DA7"/>
    <w:rsid w:val="008C53C8"/>
    <w:rsid w:val="008C57E7"/>
    <w:rsid w:val="008D1E1D"/>
    <w:rsid w:val="008D782D"/>
    <w:rsid w:val="008E00BD"/>
    <w:rsid w:val="008E1FB1"/>
    <w:rsid w:val="008E2C06"/>
    <w:rsid w:val="008E3120"/>
    <w:rsid w:val="008E32AE"/>
    <w:rsid w:val="008E3FD8"/>
    <w:rsid w:val="008E59DC"/>
    <w:rsid w:val="008E7FCE"/>
    <w:rsid w:val="008F039E"/>
    <w:rsid w:val="008F0864"/>
    <w:rsid w:val="008F11F8"/>
    <w:rsid w:val="008F1367"/>
    <w:rsid w:val="008F4263"/>
    <w:rsid w:val="009005FB"/>
    <w:rsid w:val="00900B2B"/>
    <w:rsid w:val="0090160A"/>
    <w:rsid w:val="009032B8"/>
    <w:rsid w:val="0090338B"/>
    <w:rsid w:val="009039E6"/>
    <w:rsid w:val="009049B7"/>
    <w:rsid w:val="009067A2"/>
    <w:rsid w:val="009073EA"/>
    <w:rsid w:val="009130A6"/>
    <w:rsid w:val="0091485F"/>
    <w:rsid w:val="00920023"/>
    <w:rsid w:val="009220B0"/>
    <w:rsid w:val="00923D44"/>
    <w:rsid w:val="00924C45"/>
    <w:rsid w:val="009309C8"/>
    <w:rsid w:val="00933470"/>
    <w:rsid w:val="009343ED"/>
    <w:rsid w:val="00934FB5"/>
    <w:rsid w:val="009370C3"/>
    <w:rsid w:val="009400BB"/>
    <w:rsid w:val="009412C5"/>
    <w:rsid w:val="009418EC"/>
    <w:rsid w:val="009422E2"/>
    <w:rsid w:val="00942435"/>
    <w:rsid w:val="00942CA4"/>
    <w:rsid w:val="00943CAB"/>
    <w:rsid w:val="009520AA"/>
    <w:rsid w:val="009529CF"/>
    <w:rsid w:val="00953AB4"/>
    <w:rsid w:val="00954F7E"/>
    <w:rsid w:val="009553AA"/>
    <w:rsid w:val="0095597C"/>
    <w:rsid w:val="00955CC3"/>
    <w:rsid w:val="0095679E"/>
    <w:rsid w:val="00956B47"/>
    <w:rsid w:val="00956CB4"/>
    <w:rsid w:val="0096288C"/>
    <w:rsid w:val="0096297A"/>
    <w:rsid w:val="00964508"/>
    <w:rsid w:val="00964744"/>
    <w:rsid w:val="00964EC2"/>
    <w:rsid w:val="0097164E"/>
    <w:rsid w:val="0097176D"/>
    <w:rsid w:val="00973B6D"/>
    <w:rsid w:val="00974565"/>
    <w:rsid w:val="009765F2"/>
    <w:rsid w:val="00977DA5"/>
    <w:rsid w:val="00980390"/>
    <w:rsid w:val="00980866"/>
    <w:rsid w:val="00984018"/>
    <w:rsid w:val="009845B0"/>
    <w:rsid w:val="00985C8B"/>
    <w:rsid w:val="00986547"/>
    <w:rsid w:val="0099235E"/>
    <w:rsid w:val="00993955"/>
    <w:rsid w:val="00995691"/>
    <w:rsid w:val="009A13E2"/>
    <w:rsid w:val="009A396D"/>
    <w:rsid w:val="009A3ABA"/>
    <w:rsid w:val="009A6CD0"/>
    <w:rsid w:val="009B07EE"/>
    <w:rsid w:val="009B217D"/>
    <w:rsid w:val="009B32A2"/>
    <w:rsid w:val="009B56C1"/>
    <w:rsid w:val="009B6A69"/>
    <w:rsid w:val="009C0B91"/>
    <w:rsid w:val="009C2300"/>
    <w:rsid w:val="009C2C06"/>
    <w:rsid w:val="009C6549"/>
    <w:rsid w:val="009C656A"/>
    <w:rsid w:val="009C69CB"/>
    <w:rsid w:val="009D01B7"/>
    <w:rsid w:val="009D1155"/>
    <w:rsid w:val="009D1C19"/>
    <w:rsid w:val="009D3357"/>
    <w:rsid w:val="009D40BB"/>
    <w:rsid w:val="009D4ED1"/>
    <w:rsid w:val="009D5548"/>
    <w:rsid w:val="009D6B41"/>
    <w:rsid w:val="009D724A"/>
    <w:rsid w:val="009E0455"/>
    <w:rsid w:val="009E48EC"/>
    <w:rsid w:val="009E5277"/>
    <w:rsid w:val="009E533D"/>
    <w:rsid w:val="009E681B"/>
    <w:rsid w:val="009F0C5E"/>
    <w:rsid w:val="009F2D79"/>
    <w:rsid w:val="009F46F1"/>
    <w:rsid w:val="009F4A52"/>
    <w:rsid w:val="009F4E2F"/>
    <w:rsid w:val="009F54A9"/>
    <w:rsid w:val="009F7917"/>
    <w:rsid w:val="00A01088"/>
    <w:rsid w:val="00A01D4E"/>
    <w:rsid w:val="00A02368"/>
    <w:rsid w:val="00A03667"/>
    <w:rsid w:val="00A04605"/>
    <w:rsid w:val="00A074FE"/>
    <w:rsid w:val="00A10713"/>
    <w:rsid w:val="00A125CD"/>
    <w:rsid w:val="00A16F8A"/>
    <w:rsid w:val="00A245E0"/>
    <w:rsid w:val="00A24E94"/>
    <w:rsid w:val="00A25885"/>
    <w:rsid w:val="00A271D3"/>
    <w:rsid w:val="00A30972"/>
    <w:rsid w:val="00A30E86"/>
    <w:rsid w:val="00A3543C"/>
    <w:rsid w:val="00A41D79"/>
    <w:rsid w:val="00A424B6"/>
    <w:rsid w:val="00A42BD9"/>
    <w:rsid w:val="00A43C6C"/>
    <w:rsid w:val="00A44363"/>
    <w:rsid w:val="00A445BD"/>
    <w:rsid w:val="00A5623D"/>
    <w:rsid w:val="00A62696"/>
    <w:rsid w:val="00A63DE3"/>
    <w:rsid w:val="00A6405F"/>
    <w:rsid w:val="00A66A0D"/>
    <w:rsid w:val="00A66BE3"/>
    <w:rsid w:val="00A73393"/>
    <w:rsid w:val="00A73572"/>
    <w:rsid w:val="00A73811"/>
    <w:rsid w:val="00A749F7"/>
    <w:rsid w:val="00A74A02"/>
    <w:rsid w:val="00A76ADD"/>
    <w:rsid w:val="00A77F22"/>
    <w:rsid w:val="00A80288"/>
    <w:rsid w:val="00A80603"/>
    <w:rsid w:val="00A8253A"/>
    <w:rsid w:val="00A91770"/>
    <w:rsid w:val="00A92F50"/>
    <w:rsid w:val="00A9385E"/>
    <w:rsid w:val="00A93922"/>
    <w:rsid w:val="00A95D09"/>
    <w:rsid w:val="00A9628A"/>
    <w:rsid w:val="00A964D4"/>
    <w:rsid w:val="00AA1904"/>
    <w:rsid w:val="00AA66F3"/>
    <w:rsid w:val="00AA6A53"/>
    <w:rsid w:val="00AB13DD"/>
    <w:rsid w:val="00AB261B"/>
    <w:rsid w:val="00AB58A7"/>
    <w:rsid w:val="00AB6BE9"/>
    <w:rsid w:val="00AC36EA"/>
    <w:rsid w:val="00AC3F4B"/>
    <w:rsid w:val="00AC7955"/>
    <w:rsid w:val="00AD2968"/>
    <w:rsid w:val="00AD2ACD"/>
    <w:rsid w:val="00AD2DB5"/>
    <w:rsid w:val="00AD52F8"/>
    <w:rsid w:val="00AE35DA"/>
    <w:rsid w:val="00AE4A78"/>
    <w:rsid w:val="00AE76E3"/>
    <w:rsid w:val="00AF0C2B"/>
    <w:rsid w:val="00AF1474"/>
    <w:rsid w:val="00AF2121"/>
    <w:rsid w:val="00AF34F6"/>
    <w:rsid w:val="00AF3C34"/>
    <w:rsid w:val="00AF3E6E"/>
    <w:rsid w:val="00B00F4E"/>
    <w:rsid w:val="00B02126"/>
    <w:rsid w:val="00B02877"/>
    <w:rsid w:val="00B047E7"/>
    <w:rsid w:val="00B064DC"/>
    <w:rsid w:val="00B07082"/>
    <w:rsid w:val="00B152A3"/>
    <w:rsid w:val="00B161A5"/>
    <w:rsid w:val="00B209A8"/>
    <w:rsid w:val="00B20AA1"/>
    <w:rsid w:val="00B2476E"/>
    <w:rsid w:val="00B25979"/>
    <w:rsid w:val="00B31973"/>
    <w:rsid w:val="00B34DC7"/>
    <w:rsid w:val="00B35264"/>
    <w:rsid w:val="00B376D5"/>
    <w:rsid w:val="00B4009A"/>
    <w:rsid w:val="00B42B92"/>
    <w:rsid w:val="00B44D86"/>
    <w:rsid w:val="00B47210"/>
    <w:rsid w:val="00B509A0"/>
    <w:rsid w:val="00B5169F"/>
    <w:rsid w:val="00B55465"/>
    <w:rsid w:val="00B55700"/>
    <w:rsid w:val="00B565FC"/>
    <w:rsid w:val="00B604A7"/>
    <w:rsid w:val="00B60961"/>
    <w:rsid w:val="00B638A6"/>
    <w:rsid w:val="00B63D27"/>
    <w:rsid w:val="00B63D4C"/>
    <w:rsid w:val="00B66CF7"/>
    <w:rsid w:val="00B74378"/>
    <w:rsid w:val="00B75233"/>
    <w:rsid w:val="00B75FF2"/>
    <w:rsid w:val="00B7764F"/>
    <w:rsid w:val="00B82477"/>
    <w:rsid w:val="00B85DD7"/>
    <w:rsid w:val="00B90C63"/>
    <w:rsid w:val="00B9560D"/>
    <w:rsid w:val="00B95EB8"/>
    <w:rsid w:val="00BA16C0"/>
    <w:rsid w:val="00BA265B"/>
    <w:rsid w:val="00BA3F1B"/>
    <w:rsid w:val="00BA5D90"/>
    <w:rsid w:val="00BA6745"/>
    <w:rsid w:val="00BA73FA"/>
    <w:rsid w:val="00BB1447"/>
    <w:rsid w:val="00BB1AD7"/>
    <w:rsid w:val="00BB3664"/>
    <w:rsid w:val="00BB64C4"/>
    <w:rsid w:val="00BC12A1"/>
    <w:rsid w:val="00BC2397"/>
    <w:rsid w:val="00BC37F7"/>
    <w:rsid w:val="00BC4053"/>
    <w:rsid w:val="00BC412D"/>
    <w:rsid w:val="00BC5541"/>
    <w:rsid w:val="00BC59DC"/>
    <w:rsid w:val="00BD2B77"/>
    <w:rsid w:val="00BD5092"/>
    <w:rsid w:val="00BD5718"/>
    <w:rsid w:val="00BE0759"/>
    <w:rsid w:val="00BE12A9"/>
    <w:rsid w:val="00BE4A7D"/>
    <w:rsid w:val="00BE55D5"/>
    <w:rsid w:val="00BE6A02"/>
    <w:rsid w:val="00BF057F"/>
    <w:rsid w:val="00BF1752"/>
    <w:rsid w:val="00BF1C1C"/>
    <w:rsid w:val="00BF1DD7"/>
    <w:rsid w:val="00BF2087"/>
    <w:rsid w:val="00BF45BE"/>
    <w:rsid w:val="00BF5D9E"/>
    <w:rsid w:val="00C0124A"/>
    <w:rsid w:val="00C02D9C"/>
    <w:rsid w:val="00C03609"/>
    <w:rsid w:val="00C041F7"/>
    <w:rsid w:val="00C05560"/>
    <w:rsid w:val="00C07DF6"/>
    <w:rsid w:val="00C10634"/>
    <w:rsid w:val="00C10B0D"/>
    <w:rsid w:val="00C1165A"/>
    <w:rsid w:val="00C118C4"/>
    <w:rsid w:val="00C13AA2"/>
    <w:rsid w:val="00C145DF"/>
    <w:rsid w:val="00C1568E"/>
    <w:rsid w:val="00C20E21"/>
    <w:rsid w:val="00C2308F"/>
    <w:rsid w:val="00C2371A"/>
    <w:rsid w:val="00C26CF6"/>
    <w:rsid w:val="00C26EBA"/>
    <w:rsid w:val="00C30CFD"/>
    <w:rsid w:val="00C32348"/>
    <w:rsid w:val="00C32C6F"/>
    <w:rsid w:val="00C347D1"/>
    <w:rsid w:val="00C34B08"/>
    <w:rsid w:val="00C3522E"/>
    <w:rsid w:val="00C35CA4"/>
    <w:rsid w:val="00C371BF"/>
    <w:rsid w:val="00C376DD"/>
    <w:rsid w:val="00C40622"/>
    <w:rsid w:val="00C41593"/>
    <w:rsid w:val="00C423B8"/>
    <w:rsid w:val="00C44B6F"/>
    <w:rsid w:val="00C44D4C"/>
    <w:rsid w:val="00C45B7E"/>
    <w:rsid w:val="00C46B46"/>
    <w:rsid w:val="00C5079A"/>
    <w:rsid w:val="00C569AA"/>
    <w:rsid w:val="00C603B5"/>
    <w:rsid w:val="00C61E23"/>
    <w:rsid w:val="00C62648"/>
    <w:rsid w:val="00C62CA6"/>
    <w:rsid w:val="00C63AD0"/>
    <w:rsid w:val="00C64A80"/>
    <w:rsid w:val="00C67648"/>
    <w:rsid w:val="00C737A6"/>
    <w:rsid w:val="00C76454"/>
    <w:rsid w:val="00C77794"/>
    <w:rsid w:val="00C8003A"/>
    <w:rsid w:val="00C84422"/>
    <w:rsid w:val="00C852F7"/>
    <w:rsid w:val="00C92751"/>
    <w:rsid w:val="00C94483"/>
    <w:rsid w:val="00C944F0"/>
    <w:rsid w:val="00C947C0"/>
    <w:rsid w:val="00C953DA"/>
    <w:rsid w:val="00C978BF"/>
    <w:rsid w:val="00CA046E"/>
    <w:rsid w:val="00CA1B4E"/>
    <w:rsid w:val="00CA1B88"/>
    <w:rsid w:val="00CA1F30"/>
    <w:rsid w:val="00CA23F8"/>
    <w:rsid w:val="00CA304F"/>
    <w:rsid w:val="00CA404F"/>
    <w:rsid w:val="00CA505F"/>
    <w:rsid w:val="00CA57AD"/>
    <w:rsid w:val="00CA5E74"/>
    <w:rsid w:val="00CA6BD6"/>
    <w:rsid w:val="00CB2DA2"/>
    <w:rsid w:val="00CB4458"/>
    <w:rsid w:val="00CB4A08"/>
    <w:rsid w:val="00CC0E61"/>
    <w:rsid w:val="00CC137D"/>
    <w:rsid w:val="00CC3C35"/>
    <w:rsid w:val="00CC470C"/>
    <w:rsid w:val="00CC5952"/>
    <w:rsid w:val="00CD3179"/>
    <w:rsid w:val="00CD3424"/>
    <w:rsid w:val="00CD3D91"/>
    <w:rsid w:val="00CE0A00"/>
    <w:rsid w:val="00CE11C5"/>
    <w:rsid w:val="00CE306C"/>
    <w:rsid w:val="00CE316A"/>
    <w:rsid w:val="00CE51FC"/>
    <w:rsid w:val="00CE5654"/>
    <w:rsid w:val="00CE6DBD"/>
    <w:rsid w:val="00CE7A25"/>
    <w:rsid w:val="00CF0246"/>
    <w:rsid w:val="00CF0E00"/>
    <w:rsid w:val="00CF0E7F"/>
    <w:rsid w:val="00CF14C9"/>
    <w:rsid w:val="00CF2C3B"/>
    <w:rsid w:val="00CF51E4"/>
    <w:rsid w:val="00CF6021"/>
    <w:rsid w:val="00CF6FCB"/>
    <w:rsid w:val="00D002D7"/>
    <w:rsid w:val="00D00FC1"/>
    <w:rsid w:val="00D038FC"/>
    <w:rsid w:val="00D040A8"/>
    <w:rsid w:val="00D0416D"/>
    <w:rsid w:val="00D057CE"/>
    <w:rsid w:val="00D05C03"/>
    <w:rsid w:val="00D06238"/>
    <w:rsid w:val="00D062C0"/>
    <w:rsid w:val="00D06641"/>
    <w:rsid w:val="00D07EF5"/>
    <w:rsid w:val="00D10A2C"/>
    <w:rsid w:val="00D11AB0"/>
    <w:rsid w:val="00D129B6"/>
    <w:rsid w:val="00D15ACF"/>
    <w:rsid w:val="00D16519"/>
    <w:rsid w:val="00D17B20"/>
    <w:rsid w:val="00D17BF3"/>
    <w:rsid w:val="00D2496D"/>
    <w:rsid w:val="00D24B06"/>
    <w:rsid w:val="00D30067"/>
    <w:rsid w:val="00D33650"/>
    <w:rsid w:val="00D33D0F"/>
    <w:rsid w:val="00D34D80"/>
    <w:rsid w:val="00D46BB8"/>
    <w:rsid w:val="00D46C7F"/>
    <w:rsid w:val="00D50667"/>
    <w:rsid w:val="00D52A77"/>
    <w:rsid w:val="00D545F3"/>
    <w:rsid w:val="00D56BCB"/>
    <w:rsid w:val="00D57991"/>
    <w:rsid w:val="00D57F68"/>
    <w:rsid w:val="00D605A7"/>
    <w:rsid w:val="00D65C57"/>
    <w:rsid w:val="00D664AE"/>
    <w:rsid w:val="00D7052B"/>
    <w:rsid w:val="00D7167C"/>
    <w:rsid w:val="00D76372"/>
    <w:rsid w:val="00D7705E"/>
    <w:rsid w:val="00D82A69"/>
    <w:rsid w:val="00D833B1"/>
    <w:rsid w:val="00D83933"/>
    <w:rsid w:val="00D83ACD"/>
    <w:rsid w:val="00D90105"/>
    <w:rsid w:val="00D91F94"/>
    <w:rsid w:val="00D92943"/>
    <w:rsid w:val="00D92F91"/>
    <w:rsid w:val="00D92FDF"/>
    <w:rsid w:val="00D9441F"/>
    <w:rsid w:val="00D97525"/>
    <w:rsid w:val="00DA04AE"/>
    <w:rsid w:val="00DA166F"/>
    <w:rsid w:val="00DA2422"/>
    <w:rsid w:val="00DA2D7F"/>
    <w:rsid w:val="00DA395A"/>
    <w:rsid w:val="00DA5EAE"/>
    <w:rsid w:val="00DA6DA0"/>
    <w:rsid w:val="00DB0816"/>
    <w:rsid w:val="00DB2402"/>
    <w:rsid w:val="00DB2B2C"/>
    <w:rsid w:val="00DB3910"/>
    <w:rsid w:val="00DB3BC9"/>
    <w:rsid w:val="00DB4339"/>
    <w:rsid w:val="00DB4C2A"/>
    <w:rsid w:val="00DB5914"/>
    <w:rsid w:val="00DB6F28"/>
    <w:rsid w:val="00DB762E"/>
    <w:rsid w:val="00DC0855"/>
    <w:rsid w:val="00DC0AFA"/>
    <w:rsid w:val="00DC141C"/>
    <w:rsid w:val="00DC363C"/>
    <w:rsid w:val="00DC524A"/>
    <w:rsid w:val="00DC5999"/>
    <w:rsid w:val="00DC5DB7"/>
    <w:rsid w:val="00DC6422"/>
    <w:rsid w:val="00DC6FB4"/>
    <w:rsid w:val="00DC74CB"/>
    <w:rsid w:val="00DC7526"/>
    <w:rsid w:val="00DC7F74"/>
    <w:rsid w:val="00DD0EA7"/>
    <w:rsid w:val="00DD5A98"/>
    <w:rsid w:val="00DD5C9E"/>
    <w:rsid w:val="00DE0F45"/>
    <w:rsid w:val="00DE0FCF"/>
    <w:rsid w:val="00DE6EAE"/>
    <w:rsid w:val="00DF0AB8"/>
    <w:rsid w:val="00DF0EAB"/>
    <w:rsid w:val="00DF416B"/>
    <w:rsid w:val="00DF4873"/>
    <w:rsid w:val="00DF55BB"/>
    <w:rsid w:val="00DF61BB"/>
    <w:rsid w:val="00DF640D"/>
    <w:rsid w:val="00DF6661"/>
    <w:rsid w:val="00E001C0"/>
    <w:rsid w:val="00E00499"/>
    <w:rsid w:val="00E04FD0"/>
    <w:rsid w:val="00E066FE"/>
    <w:rsid w:val="00E06C19"/>
    <w:rsid w:val="00E101C3"/>
    <w:rsid w:val="00E12D58"/>
    <w:rsid w:val="00E1348A"/>
    <w:rsid w:val="00E137EC"/>
    <w:rsid w:val="00E170D1"/>
    <w:rsid w:val="00E20B7A"/>
    <w:rsid w:val="00E21982"/>
    <w:rsid w:val="00E22989"/>
    <w:rsid w:val="00E2346A"/>
    <w:rsid w:val="00E23C84"/>
    <w:rsid w:val="00E243A0"/>
    <w:rsid w:val="00E25264"/>
    <w:rsid w:val="00E260C2"/>
    <w:rsid w:val="00E27777"/>
    <w:rsid w:val="00E30DF7"/>
    <w:rsid w:val="00E345B0"/>
    <w:rsid w:val="00E3505C"/>
    <w:rsid w:val="00E364D8"/>
    <w:rsid w:val="00E365DC"/>
    <w:rsid w:val="00E3674F"/>
    <w:rsid w:val="00E410AB"/>
    <w:rsid w:val="00E44CE3"/>
    <w:rsid w:val="00E44CFF"/>
    <w:rsid w:val="00E46CEE"/>
    <w:rsid w:val="00E46E9C"/>
    <w:rsid w:val="00E47D6F"/>
    <w:rsid w:val="00E517DD"/>
    <w:rsid w:val="00E548C1"/>
    <w:rsid w:val="00E56248"/>
    <w:rsid w:val="00E56C2F"/>
    <w:rsid w:val="00E56F16"/>
    <w:rsid w:val="00E6696F"/>
    <w:rsid w:val="00E66D05"/>
    <w:rsid w:val="00E72661"/>
    <w:rsid w:val="00E737B8"/>
    <w:rsid w:val="00E7585B"/>
    <w:rsid w:val="00E7770F"/>
    <w:rsid w:val="00E82844"/>
    <w:rsid w:val="00E87F0F"/>
    <w:rsid w:val="00E87F25"/>
    <w:rsid w:val="00E9100F"/>
    <w:rsid w:val="00E92036"/>
    <w:rsid w:val="00E92FF4"/>
    <w:rsid w:val="00E9300D"/>
    <w:rsid w:val="00E93AAC"/>
    <w:rsid w:val="00E968C4"/>
    <w:rsid w:val="00EA0E08"/>
    <w:rsid w:val="00EA120D"/>
    <w:rsid w:val="00EA2BDF"/>
    <w:rsid w:val="00EA3117"/>
    <w:rsid w:val="00EA5DCC"/>
    <w:rsid w:val="00EA6811"/>
    <w:rsid w:val="00EB0B82"/>
    <w:rsid w:val="00EB0C16"/>
    <w:rsid w:val="00EB26BA"/>
    <w:rsid w:val="00EB3DC1"/>
    <w:rsid w:val="00EB45E1"/>
    <w:rsid w:val="00EB56AA"/>
    <w:rsid w:val="00EB6195"/>
    <w:rsid w:val="00EB631D"/>
    <w:rsid w:val="00EB7C72"/>
    <w:rsid w:val="00EC154F"/>
    <w:rsid w:val="00EC30D1"/>
    <w:rsid w:val="00EC32BB"/>
    <w:rsid w:val="00EC32F5"/>
    <w:rsid w:val="00EC36D6"/>
    <w:rsid w:val="00EC3DC5"/>
    <w:rsid w:val="00EC52FB"/>
    <w:rsid w:val="00EC53B3"/>
    <w:rsid w:val="00EC668F"/>
    <w:rsid w:val="00EC68F9"/>
    <w:rsid w:val="00ED052E"/>
    <w:rsid w:val="00ED1E3C"/>
    <w:rsid w:val="00ED3393"/>
    <w:rsid w:val="00ED6037"/>
    <w:rsid w:val="00ED7853"/>
    <w:rsid w:val="00EE1E18"/>
    <w:rsid w:val="00EE4566"/>
    <w:rsid w:val="00EE58B8"/>
    <w:rsid w:val="00EE5DA0"/>
    <w:rsid w:val="00EE68ED"/>
    <w:rsid w:val="00EF15F9"/>
    <w:rsid w:val="00EF65FD"/>
    <w:rsid w:val="00EF692A"/>
    <w:rsid w:val="00F000BA"/>
    <w:rsid w:val="00F00E0E"/>
    <w:rsid w:val="00F01279"/>
    <w:rsid w:val="00F012A5"/>
    <w:rsid w:val="00F03118"/>
    <w:rsid w:val="00F0554E"/>
    <w:rsid w:val="00F067AD"/>
    <w:rsid w:val="00F1106F"/>
    <w:rsid w:val="00F11902"/>
    <w:rsid w:val="00F1271E"/>
    <w:rsid w:val="00F20989"/>
    <w:rsid w:val="00F21186"/>
    <w:rsid w:val="00F25526"/>
    <w:rsid w:val="00F25A36"/>
    <w:rsid w:val="00F25BBB"/>
    <w:rsid w:val="00F37767"/>
    <w:rsid w:val="00F410BB"/>
    <w:rsid w:val="00F417B8"/>
    <w:rsid w:val="00F42671"/>
    <w:rsid w:val="00F42F10"/>
    <w:rsid w:val="00F44094"/>
    <w:rsid w:val="00F445DF"/>
    <w:rsid w:val="00F45A9E"/>
    <w:rsid w:val="00F4643B"/>
    <w:rsid w:val="00F465F9"/>
    <w:rsid w:val="00F52A6B"/>
    <w:rsid w:val="00F5483A"/>
    <w:rsid w:val="00F54DA5"/>
    <w:rsid w:val="00F601A7"/>
    <w:rsid w:val="00F60F69"/>
    <w:rsid w:val="00F614F4"/>
    <w:rsid w:val="00F6316D"/>
    <w:rsid w:val="00F66360"/>
    <w:rsid w:val="00F67FBD"/>
    <w:rsid w:val="00F71493"/>
    <w:rsid w:val="00F75586"/>
    <w:rsid w:val="00F80F04"/>
    <w:rsid w:val="00F82BE7"/>
    <w:rsid w:val="00F84027"/>
    <w:rsid w:val="00F84FFF"/>
    <w:rsid w:val="00F85CA3"/>
    <w:rsid w:val="00F874F9"/>
    <w:rsid w:val="00F91419"/>
    <w:rsid w:val="00F958A8"/>
    <w:rsid w:val="00F960D7"/>
    <w:rsid w:val="00FA029F"/>
    <w:rsid w:val="00FA50D4"/>
    <w:rsid w:val="00FA5199"/>
    <w:rsid w:val="00FA5C57"/>
    <w:rsid w:val="00FA5EC0"/>
    <w:rsid w:val="00FB0420"/>
    <w:rsid w:val="00FB11EB"/>
    <w:rsid w:val="00FB1A39"/>
    <w:rsid w:val="00FB1D5B"/>
    <w:rsid w:val="00FB3058"/>
    <w:rsid w:val="00FB33B4"/>
    <w:rsid w:val="00FB40EC"/>
    <w:rsid w:val="00FB4402"/>
    <w:rsid w:val="00FB5212"/>
    <w:rsid w:val="00FB573F"/>
    <w:rsid w:val="00FC0181"/>
    <w:rsid w:val="00FC0D52"/>
    <w:rsid w:val="00FC2986"/>
    <w:rsid w:val="00FC3015"/>
    <w:rsid w:val="00FC4C04"/>
    <w:rsid w:val="00FC684A"/>
    <w:rsid w:val="00FC6D6C"/>
    <w:rsid w:val="00FC7232"/>
    <w:rsid w:val="00FD0C03"/>
    <w:rsid w:val="00FD0D9E"/>
    <w:rsid w:val="00FD107A"/>
    <w:rsid w:val="00FD4BDF"/>
    <w:rsid w:val="00FD75CD"/>
    <w:rsid w:val="00FD763D"/>
    <w:rsid w:val="00FD7B39"/>
    <w:rsid w:val="00FD7D7B"/>
    <w:rsid w:val="00FE0C9D"/>
    <w:rsid w:val="00FE0E5D"/>
    <w:rsid w:val="00FE1544"/>
    <w:rsid w:val="00FE1AF8"/>
    <w:rsid w:val="00FE1E25"/>
    <w:rsid w:val="00FE39EC"/>
    <w:rsid w:val="00FE5735"/>
    <w:rsid w:val="00FE6395"/>
    <w:rsid w:val="00FE7656"/>
    <w:rsid w:val="00FF09D7"/>
    <w:rsid w:val="00FF57DB"/>
    <w:rsid w:val="00FF5BAD"/>
    <w:rsid w:val="0696FE54"/>
    <w:rsid w:val="070CCD97"/>
    <w:rsid w:val="0DB72247"/>
    <w:rsid w:val="10EAE828"/>
    <w:rsid w:val="127582C5"/>
    <w:rsid w:val="169CC9E9"/>
    <w:rsid w:val="1E0D94B8"/>
    <w:rsid w:val="2D134749"/>
    <w:rsid w:val="2D913D8C"/>
    <w:rsid w:val="328B7F15"/>
    <w:rsid w:val="374A3C91"/>
    <w:rsid w:val="3F3B0C6D"/>
    <w:rsid w:val="47C358EF"/>
    <w:rsid w:val="484B69D4"/>
    <w:rsid w:val="4F219201"/>
    <w:rsid w:val="51CE4888"/>
    <w:rsid w:val="5CC43BCC"/>
    <w:rsid w:val="6D625353"/>
    <w:rsid w:val="79F5B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17F929"/>
  <w15:docId w15:val="{7C672198-D3C6-4E68-A6E5-56D9ED3463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Nokia Pure Text" w:hAnsi="Nokia Pure Text" w:eastAsia="Nokia Pure Text Light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 w:qFormat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22E32"/>
    <w:pPr>
      <w:spacing w:before="120"/>
    </w:pPr>
    <w:rPr>
      <w:rFonts w:ascii="Nokia Pure Text Light" w:hAnsi="Nokia Pure Text Light" w:cs="Arial"/>
      <w:color w:val="001135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039F"/>
    <w:pPr>
      <w:numPr>
        <w:numId w:val="2"/>
      </w:numPr>
      <w:spacing w:before="360" w:after="240"/>
      <w:outlineLvl w:val="0"/>
    </w:pPr>
    <w:rPr>
      <w:rFonts w:eastAsia="Times New Roman" w:cs="Times New Roman"/>
      <w:bCs/>
      <w:color w:val="005AF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039F"/>
    <w:pPr>
      <w:numPr>
        <w:ilvl w:val="1"/>
        <w:numId w:val="2"/>
      </w:numPr>
      <w:spacing w:before="180" w:after="120"/>
      <w:outlineLvl w:val="1"/>
    </w:pPr>
    <w:rPr>
      <w:rFonts w:eastAsia="Times New Roman" w:cs="Times New Roman"/>
      <w:color w:val="auto"/>
      <w:sz w:val="28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12039F"/>
    <w:pPr>
      <w:numPr>
        <w:ilvl w:val="2"/>
      </w:numPr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039F"/>
    <w:pPr>
      <w:numPr>
        <w:ilvl w:val="3"/>
        <w:numId w:val="2"/>
      </w:numPr>
      <w:spacing w:before="40"/>
      <w:outlineLvl w:val="3"/>
    </w:pPr>
    <w:rPr>
      <w:rFonts w:ascii="Nokia Pure Headline Light" w:hAnsi="Nokia Pure Headline Light" w:eastAsia="Times New Roman" w:cs="Times New Roman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77DA5"/>
    <w:pPr>
      <w:numPr>
        <w:ilvl w:val="4"/>
        <w:numId w:val="2"/>
      </w:numPr>
      <w:spacing w:before="180" w:after="120"/>
      <w:outlineLvl w:val="4"/>
    </w:pPr>
    <w:rPr>
      <w:rFonts w:ascii="Nokia Pure Headline Light" w:hAnsi="Nokia Pure Headline Light" w:eastAsia="Times New Roman" w:cs="Times New Roman"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AF3C34"/>
    <w:pPr>
      <w:keepNext/>
      <w:keepLines/>
      <w:numPr>
        <w:ilvl w:val="5"/>
        <w:numId w:val="2"/>
      </w:numPr>
      <w:spacing w:before="40"/>
      <w:outlineLvl w:val="5"/>
    </w:pPr>
    <w:rPr>
      <w:rFonts w:ascii="Nokia Pure Headline Light" w:hAnsi="Nokia Pure Headline Light" w:eastAsia="Times New Roman" w:cs="Times New Roman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AF3C34"/>
    <w:pPr>
      <w:keepNext/>
      <w:keepLines/>
      <w:numPr>
        <w:ilvl w:val="6"/>
        <w:numId w:val="2"/>
      </w:numPr>
      <w:spacing w:before="40"/>
      <w:outlineLvl w:val="6"/>
    </w:pPr>
    <w:rPr>
      <w:rFonts w:ascii="Nokia Pure Headline Light" w:hAnsi="Nokia Pure Headline Light" w:eastAsia="Times New Roman" w:cs="Times New Roman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AF3C34"/>
    <w:pPr>
      <w:keepNext/>
      <w:keepLines/>
      <w:numPr>
        <w:ilvl w:val="7"/>
        <w:numId w:val="2"/>
      </w:numPr>
      <w:spacing w:before="40"/>
      <w:outlineLvl w:val="7"/>
    </w:pPr>
    <w:rPr>
      <w:rFonts w:ascii="Nokia Pure Headline Light" w:hAnsi="Nokia Pure Headline Light" w:eastAsia="Times New Roman" w:cs="Times New Roman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AF3C34"/>
    <w:pPr>
      <w:keepNext/>
      <w:keepLines/>
      <w:numPr>
        <w:ilvl w:val="8"/>
        <w:numId w:val="2"/>
      </w:numPr>
      <w:spacing w:before="40"/>
      <w:outlineLvl w:val="8"/>
    </w:pPr>
    <w:rPr>
      <w:rFonts w:ascii="Nokia Pure Headline Light" w:hAnsi="Nokia Pure Headline Light" w:eastAsia="Times New Roman" w:cs="Times New Roman"/>
      <w:iCs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6735"/>
    <w:pPr>
      <w:tabs>
        <w:tab w:val="center" w:pos="4513"/>
        <w:tab w:val="right" w:pos="9026"/>
      </w:tabs>
    </w:pPr>
  </w:style>
  <w:style w:type="character" w:styleId="HeaderChar" w:customStyle="1">
    <w:name w:val="Header Char"/>
    <w:link w:val="Header"/>
    <w:uiPriority w:val="99"/>
    <w:rsid w:val="001E6735"/>
    <w:rPr>
      <w:rFonts w:ascii="Nokia Pure Text Light" w:hAnsi="Nokia Pure Text Light"/>
    </w:rPr>
  </w:style>
  <w:style w:type="paragraph" w:styleId="Footer">
    <w:name w:val="footer"/>
    <w:basedOn w:val="Normal"/>
    <w:link w:val="FooterChar"/>
    <w:uiPriority w:val="99"/>
    <w:unhideWhenUsed/>
    <w:qFormat/>
    <w:rsid w:val="00DC6FB4"/>
    <w:rPr>
      <w:sz w:val="16"/>
    </w:rPr>
  </w:style>
  <w:style w:type="character" w:styleId="FooterChar" w:customStyle="1">
    <w:name w:val="Footer Char"/>
    <w:link w:val="Footer"/>
    <w:uiPriority w:val="99"/>
    <w:rsid w:val="00DC6FB4"/>
    <w:rPr>
      <w:rFonts w:ascii="Nokia Pure Text Light" w:hAnsi="Nokia Pure Text Light" w:cs="Arial"/>
      <w:color w:val="001135"/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55F7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1455F7"/>
    <w:rPr>
      <w:rFonts w:ascii="Tahoma" w:hAnsi="Tahoma" w:cs="Tahoma"/>
      <w:sz w:val="16"/>
      <w:szCs w:val="16"/>
    </w:rPr>
  </w:style>
  <w:style w:type="table" w:styleId="Defaulttable" w:customStyle="1">
    <w:name w:val="Default table"/>
    <w:basedOn w:val="TableNormal"/>
    <w:uiPriority w:val="99"/>
    <w:rsid w:val="00010670"/>
    <w:rPr>
      <w:color w:val="001135"/>
    </w:rPr>
    <w:tblPr>
      <w:tblBorders>
        <w:top w:val="single" w:color="001135" w:sz="4" w:space="0"/>
        <w:left w:val="single" w:color="001135" w:sz="4" w:space="0"/>
        <w:bottom w:val="single" w:color="001135" w:sz="4" w:space="0"/>
        <w:right w:val="single" w:color="001135" w:sz="4" w:space="0"/>
        <w:insideH w:val="single" w:color="001135" w:sz="4" w:space="0"/>
        <w:insideV w:val="single" w:color="001135" w:sz="4" w:space="0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FFFFFF"/>
    </w:tcPr>
    <w:tblStylePr w:type="firstRow">
      <w:rPr>
        <w:rFonts w:ascii="Nokia Pure Text DFLT" w:hAnsi="Nokia Pure Text DFLT"/>
        <w:sz w:val="22"/>
      </w:rPr>
      <w:tblPr/>
      <w:tcPr>
        <w:shd w:val="clear" w:color="auto" w:fill="D9D9D9"/>
      </w:tcPr>
    </w:tblStylePr>
  </w:style>
  <w:style w:type="character" w:styleId="Heading2Char" w:customStyle="1">
    <w:name w:val="Heading 2 Char"/>
    <w:link w:val="Heading2"/>
    <w:uiPriority w:val="9"/>
    <w:rsid w:val="0012039F"/>
    <w:rPr>
      <w:rFonts w:ascii="Nokia Pure Text Light" w:hAnsi="Nokia Pure Text Light" w:eastAsia="Times New Roman" w:cs="Times New Roman"/>
      <w:color w:val="auto"/>
      <w:sz w:val="28"/>
      <w:szCs w:val="32"/>
      <w:lang w:val="en-US"/>
    </w:rPr>
  </w:style>
  <w:style w:type="character" w:styleId="Heading1Char" w:customStyle="1">
    <w:name w:val="Heading 1 Char"/>
    <w:link w:val="Heading1"/>
    <w:uiPriority w:val="9"/>
    <w:rsid w:val="0012039F"/>
    <w:rPr>
      <w:rFonts w:ascii="Nokia Pure Text Light" w:hAnsi="Nokia Pure Text Light" w:eastAsia="Times New Roman" w:cs="Times New Roman"/>
      <w:bCs/>
      <w:color w:val="005AFF"/>
      <w:sz w:val="44"/>
      <w:szCs w:val="28"/>
      <w:lang w:val="en-US"/>
    </w:rPr>
  </w:style>
  <w:style w:type="paragraph" w:styleId="Numberlist" w:customStyle="1">
    <w:name w:val="Number list"/>
    <w:basedOn w:val="Normal"/>
    <w:qFormat/>
    <w:rsid w:val="00E20B7A"/>
    <w:pPr>
      <w:numPr>
        <w:numId w:val="7"/>
      </w:numPr>
      <w:contextualSpacing/>
    </w:pPr>
  </w:style>
  <w:style w:type="numbering" w:styleId="Nokia" w:customStyle="1">
    <w:name w:val="Nokia"/>
    <w:uiPriority w:val="99"/>
    <w:rsid w:val="008170D1"/>
    <w:pPr>
      <w:numPr>
        <w:numId w:val="1"/>
      </w:numPr>
    </w:pPr>
  </w:style>
  <w:style w:type="paragraph" w:styleId="TOC1">
    <w:name w:val="toc 1"/>
    <w:basedOn w:val="Normal"/>
    <w:next w:val="Normal"/>
    <w:uiPriority w:val="39"/>
    <w:unhideWhenUsed/>
    <w:qFormat/>
    <w:rsid w:val="00977DA5"/>
    <w:pPr>
      <w:tabs>
        <w:tab w:val="left" w:leader="dot" w:pos="9214"/>
      </w:tabs>
      <w:spacing w:after="120"/>
      <w:ind w:left="1021" w:hanging="1021"/>
    </w:pPr>
    <w:rPr>
      <w:rFonts w:eastAsia="Times New Roman" w:cs="Times New Roman"/>
      <w:noProof/>
      <w:color w:val="auto"/>
      <w:kern w:val="2"/>
      <w:sz w:val="22"/>
    </w:rPr>
  </w:style>
  <w:style w:type="character" w:styleId="Hyperlink">
    <w:name w:val="Hyperlink"/>
    <w:uiPriority w:val="99"/>
    <w:unhideWhenUsed/>
    <w:rsid w:val="00236319"/>
    <w:rPr>
      <w:rFonts w:ascii="Nokia Pure Text Light" w:hAnsi="Nokia Pure Text Light"/>
      <w:color w:val="0000FF"/>
      <w:u w:val="single"/>
    </w:rPr>
  </w:style>
  <w:style w:type="character" w:styleId="PlaceholderText">
    <w:name w:val="Placeholder Text"/>
    <w:uiPriority w:val="99"/>
    <w:semiHidden/>
    <w:rsid w:val="00EF692A"/>
    <w:rPr>
      <w:color w:val="808080"/>
    </w:rPr>
  </w:style>
  <w:style w:type="paragraph" w:styleId="Documenttitle" w:customStyle="1">
    <w:name w:val="Document title"/>
    <w:basedOn w:val="Normal"/>
    <w:next w:val="Normal"/>
    <w:link w:val="DocumenttitleChar"/>
    <w:qFormat/>
    <w:rsid w:val="000E2783"/>
    <w:pPr>
      <w:spacing w:before="0"/>
    </w:pPr>
    <w:rPr>
      <w:rFonts w:ascii="Nokia Pure Headline Light" w:hAnsi="Nokia Pure Headline Light"/>
      <w:color w:val="005AFF"/>
      <w:sz w:val="56"/>
      <w:szCs w:val="56"/>
    </w:rPr>
  </w:style>
  <w:style w:type="character" w:styleId="DocumenttitleChar" w:customStyle="1">
    <w:name w:val="Document title Char"/>
    <w:link w:val="Documenttitle"/>
    <w:rsid w:val="000E2783"/>
    <w:rPr>
      <w:rFonts w:ascii="Nokia Pure Headline Light" w:hAnsi="Nokia Pure Headline Light" w:cs="Arial"/>
      <w:color w:val="005AFF"/>
      <w:sz w:val="56"/>
      <w:szCs w:val="56"/>
      <w:lang w:val="en-US"/>
    </w:rPr>
  </w:style>
  <w:style w:type="paragraph" w:styleId="TOC2">
    <w:name w:val="toc 2"/>
    <w:basedOn w:val="Normal"/>
    <w:next w:val="Normal"/>
    <w:uiPriority w:val="39"/>
    <w:unhideWhenUsed/>
    <w:qFormat/>
    <w:rsid w:val="00977DA5"/>
    <w:pPr>
      <w:tabs>
        <w:tab w:val="left" w:leader="dot" w:pos="9214"/>
      </w:tabs>
      <w:spacing w:after="120"/>
      <w:ind w:left="1021" w:hanging="1021"/>
    </w:pPr>
    <w:rPr>
      <w:rFonts w:eastAsia="Times New Roman" w:cs="Times New Roman"/>
      <w:noProof/>
      <w:color w:val="auto"/>
      <w:kern w:val="2"/>
      <w:sz w:val="22"/>
    </w:rPr>
  </w:style>
  <w:style w:type="character" w:styleId="Heading3Char" w:customStyle="1">
    <w:name w:val="Heading 3 Char"/>
    <w:link w:val="Heading3"/>
    <w:uiPriority w:val="9"/>
    <w:rsid w:val="0012039F"/>
    <w:rPr>
      <w:rFonts w:ascii="Nokia Pure Text Light" w:hAnsi="Nokia Pure Text Light" w:eastAsia="Times New Roman" w:cs="Times New Roman"/>
      <w:color w:val="auto"/>
      <w:sz w:val="28"/>
      <w:szCs w:val="32"/>
      <w:lang w:val="en-US"/>
    </w:rPr>
  </w:style>
  <w:style w:type="paragraph" w:styleId="Title">
    <w:name w:val="Title"/>
    <w:basedOn w:val="Normal"/>
    <w:next w:val="Normal"/>
    <w:link w:val="TitleChar"/>
    <w:uiPriority w:val="10"/>
    <w:rsid w:val="00236319"/>
    <w:pPr>
      <w:spacing w:after="300"/>
      <w:contextualSpacing/>
    </w:pPr>
    <w:rPr>
      <w:rFonts w:ascii="Nokia Pure Headline Light" w:hAnsi="Nokia Pure Headline Light" w:eastAsia="Times New Roman" w:cs="Times New Roman"/>
      <w:spacing w:val="5"/>
      <w:kern w:val="28"/>
      <w:sz w:val="44"/>
      <w:szCs w:val="52"/>
    </w:rPr>
  </w:style>
  <w:style w:type="character" w:styleId="TitleChar" w:customStyle="1">
    <w:name w:val="Title Char"/>
    <w:link w:val="Title"/>
    <w:uiPriority w:val="10"/>
    <w:rsid w:val="00236319"/>
    <w:rPr>
      <w:rFonts w:ascii="Nokia Pure Headline Light" w:hAnsi="Nokia Pure Headline Light" w:eastAsia="Times New Roman" w:cs="Times New Roman"/>
      <w:color w:val="001135"/>
      <w:spacing w:val="5"/>
      <w:kern w:val="28"/>
      <w:sz w:val="44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rsid w:val="001E6735"/>
    <w:pPr>
      <w:numPr>
        <w:ilvl w:val="1"/>
      </w:numPr>
      <w:ind w:left="714" w:hanging="357"/>
    </w:pPr>
    <w:rPr>
      <w:rFonts w:ascii="Nokia Pure Headline Light" w:hAnsi="Nokia Pure Headline Light" w:eastAsia="Times New Roman" w:cs="Times New Roman"/>
      <w:i/>
      <w:iCs/>
      <w:spacing w:val="15"/>
    </w:rPr>
  </w:style>
  <w:style w:type="character" w:styleId="SubtitleChar" w:customStyle="1">
    <w:name w:val="Subtitle Char"/>
    <w:link w:val="Subtitle"/>
    <w:uiPriority w:val="11"/>
    <w:rsid w:val="001E6735"/>
    <w:rPr>
      <w:rFonts w:ascii="Nokia Pure Headline Light" w:hAnsi="Nokia Pure Headline Light" w:eastAsia="Times New Roman" w:cs="Times New Roman"/>
      <w:i/>
      <w:iCs/>
      <w:spacing w:val="15"/>
      <w:sz w:val="24"/>
      <w:szCs w:val="24"/>
    </w:rPr>
  </w:style>
  <w:style w:type="character" w:styleId="SubtleEmphasis">
    <w:name w:val="Subtle Emphasis"/>
    <w:uiPriority w:val="19"/>
    <w:rsid w:val="00236319"/>
    <w:rPr>
      <w:rFonts w:ascii="Nokia Pure Text Light" w:hAnsi="Nokia Pure Text Light"/>
      <w:i/>
      <w:iCs/>
      <w:color w:val="EBEBEB"/>
    </w:rPr>
  </w:style>
  <w:style w:type="character" w:styleId="Emphasis">
    <w:name w:val="Emphasis"/>
    <w:uiPriority w:val="20"/>
    <w:rsid w:val="001E6735"/>
    <w:rPr>
      <w:rFonts w:ascii="Nokia Pure Text Light" w:hAnsi="Nokia Pure Text Light"/>
      <w:i/>
      <w:iCs/>
    </w:rPr>
  </w:style>
  <w:style w:type="character" w:styleId="IntenseEmphasis">
    <w:name w:val="Intense Emphasis"/>
    <w:uiPriority w:val="21"/>
    <w:rsid w:val="00236319"/>
    <w:rPr>
      <w:rFonts w:ascii="Nokia Pure Text Light" w:hAnsi="Nokia Pure Text Light"/>
      <w:b/>
      <w:bCs/>
      <w:i/>
      <w:iCs/>
      <w:color w:val="EBEBEB"/>
    </w:rPr>
  </w:style>
  <w:style w:type="character" w:styleId="Strong">
    <w:name w:val="Strong"/>
    <w:uiPriority w:val="22"/>
    <w:rsid w:val="001E6735"/>
    <w:rPr>
      <w:rFonts w:ascii="Nokia Pure Text Light" w:hAnsi="Nokia Pure Text Light"/>
      <w:b/>
      <w:bCs/>
    </w:rPr>
  </w:style>
  <w:style w:type="paragraph" w:styleId="Quote">
    <w:name w:val="Quote"/>
    <w:basedOn w:val="Normal"/>
    <w:next w:val="Normal"/>
    <w:link w:val="QuoteChar"/>
    <w:uiPriority w:val="29"/>
    <w:rsid w:val="00583ECE"/>
    <w:rPr>
      <w:i/>
      <w:iCs/>
    </w:rPr>
  </w:style>
  <w:style w:type="character" w:styleId="QuoteChar" w:customStyle="1">
    <w:name w:val="Quote Char"/>
    <w:link w:val="Quote"/>
    <w:uiPriority w:val="29"/>
    <w:rsid w:val="00583ECE"/>
    <w:rPr>
      <w:rFonts w:ascii="Nokia Pure Text DFLT" w:hAnsi="Nokia Pure Text DFLT"/>
      <w:i/>
      <w:iCs/>
      <w:color w:val="666666"/>
    </w:rPr>
  </w:style>
  <w:style w:type="paragraph" w:styleId="IntenseQuote">
    <w:name w:val="Intense Quote"/>
    <w:basedOn w:val="Normal"/>
    <w:next w:val="Normal"/>
    <w:link w:val="IntenseQuoteChar"/>
    <w:uiPriority w:val="30"/>
    <w:rsid w:val="001E6735"/>
    <w:pPr>
      <w:pBdr>
        <w:bottom w:val="single" w:color="005AFF" w:sz="4" w:space="4"/>
      </w:pBdr>
      <w:spacing w:before="200" w:after="280"/>
      <w:ind w:left="936" w:right="936"/>
    </w:pPr>
    <w:rPr>
      <w:b/>
      <w:bCs/>
      <w:i/>
      <w:iCs/>
    </w:rPr>
  </w:style>
  <w:style w:type="character" w:styleId="IntenseQuoteChar" w:customStyle="1">
    <w:name w:val="Intense Quote Char"/>
    <w:link w:val="IntenseQuote"/>
    <w:uiPriority w:val="30"/>
    <w:rsid w:val="001E6735"/>
    <w:rPr>
      <w:rFonts w:ascii="Nokia Pure Text Light" w:hAnsi="Nokia Pure Text Light"/>
      <w:b/>
      <w:bCs/>
      <w:i/>
      <w:iCs/>
    </w:rPr>
  </w:style>
  <w:style w:type="character" w:styleId="SubtleReference">
    <w:name w:val="Subtle Reference"/>
    <w:uiPriority w:val="31"/>
    <w:rsid w:val="001E6735"/>
    <w:rPr>
      <w:rFonts w:ascii="Nokia Pure Text Light" w:hAnsi="Nokia Pure Text Light"/>
      <w:smallCaps/>
      <w:color w:val="666666"/>
      <w:u w:val="single"/>
    </w:rPr>
  </w:style>
  <w:style w:type="character" w:styleId="IntenseReference">
    <w:name w:val="Intense Reference"/>
    <w:uiPriority w:val="32"/>
    <w:rsid w:val="00236319"/>
    <w:rPr>
      <w:rFonts w:ascii="Nokia Pure Text Light" w:hAnsi="Nokia Pure Text Light"/>
      <w:b/>
      <w:bCs/>
      <w:smallCaps/>
      <w:color w:val="EBEBEB"/>
      <w:spacing w:val="5"/>
      <w:u w:val="single"/>
    </w:rPr>
  </w:style>
  <w:style w:type="character" w:styleId="BookTitle">
    <w:name w:val="Book Title"/>
    <w:uiPriority w:val="33"/>
    <w:rsid w:val="001E6735"/>
    <w:rPr>
      <w:rFonts w:ascii="Nokia Pure Text Light" w:hAnsi="Nokia Pure Text Light"/>
      <w:b/>
      <w:bCs/>
      <w:smallCaps/>
      <w:spacing w:val="5"/>
    </w:rPr>
  </w:style>
  <w:style w:type="paragraph" w:styleId="TOCHeading">
    <w:name w:val="TOC Heading"/>
    <w:basedOn w:val="Normal"/>
    <w:next w:val="Normal"/>
    <w:uiPriority w:val="39"/>
    <w:unhideWhenUsed/>
    <w:qFormat/>
    <w:rsid w:val="0012039F"/>
    <w:rPr>
      <w:bCs/>
      <w:szCs w:val="32"/>
    </w:rPr>
  </w:style>
  <w:style w:type="paragraph" w:styleId="TOC3">
    <w:name w:val="toc 3"/>
    <w:basedOn w:val="TOC1"/>
    <w:next w:val="Normal"/>
    <w:uiPriority w:val="39"/>
    <w:unhideWhenUsed/>
    <w:qFormat/>
    <w:rsid w:val="00977DA5"/>
  </w:style>
  <w:style w:type="character" w:styleId="Heading4Char" w:customStyle="1">
    <w:name w:val="Heading 4 Char"/>
    <w:link w:val="Heading4"/>
    <w:uiPriority w:val="9"/>
    <w:rsid w:val="0012039F"/>
    <w:rPr>
      <w:rFonts w:ascii="Nokia Pure Headline Light" w:hAnsi="Nokia Pure Headline Light" w:eastAsia="Times New Roman" w:cs="Times New Roman"/>
      <w:iCs/>
      <w:color w:val="001135"/>
      <w:sz w:val="24"/>
      <w:lang w:val="en-US"/>
    </w:rPr>
  </w:style>
  <w:style w:type="character" w:styleId="Heading5Char" w:customStyle="1">
    <w:name w:val="Heading 5 Char"/>
    <w:link w:val="Heading5"/>
    <w:uiPriority w:val="9"/>
    <w:rsid w:val="00977DA5"/>
    <w:rPr>
      <w:rFonts w:ascii="Nokia Pure Headline Light" w:hAnsi="Nokia Pure Headline Light" w:eastAsia="Times New Roman" w:cs="Times New Roman"/>
      <w:color w:val="001135"/>
      <w:lang w:val="en-US"/>
    </w:rPr>
  </w:style>
  <w:style w:type="character" w:styleId="Heading6Char" w:customStyle="1">
    <w:name w:val="Heading 6 Char"/>
    <w:link w:val="Heading6"/>
    <w:uiPriority w:val="9"/>
    <w:rsid w:val="00AF3C34"/>
    <w:rPr>
      <w:rFonts w:ascii="Nokia Pure Headline Light" w:hAnsi="Nokia Pure Headline Light" w:eastAsia="Times New Roman" w:cs="Times New Roman"/>
      <w:color w:val="001135"/>
      <w:sz w:val="24"/>
      <w:lang w:val="en-US"/>
    </w:rPr>
  </w:style>
  <w:style w:type="character" w:styleId="Heading7Char" w:customStyle="1">
    <w:name w:val="Heading 7 Char"/>
    <w:link w:val="Heading7"/>
    <w:uiPriority w:val="9"/>
    <w:rsid w:val="00AF3C34"/>
    <w:rPr>
      <w:rFonts w:ascii="Nokia Pure Headline Light" w:hAnsi="Nokia Pure Headline Light" w:eastAsia="Times New Roman" w:cs="Times New Roman"/>
      <w:color w:val="001135"/>
      <w:sz w:val="24"/>
      <w:lang w:val="en-US"/>
    </w:rPr>
  </w:style>
  <w:style w:type="character" w:styleId="Heading8Char" w:customStyle="1">
    <w:name w:val="Heading 8 Char"/>
    <w:link w:val="Heading8"/>
    <w:uiPriority w:val="9"/>
    <w:rsid w:val="00AF3C34"/>
    <w:rPr>
      <w:rFonts w:ascii="Nokia Pure Headline Light" w:hAnsi="Nokia Pure Headline Light" w:eastAsia="Times New Roman" w:cs="Times New Roman"/>
      <w:color w:val="001135"/>
      <w:sz w:val="21"/>
      <w:szCs w:val="21"/>
      <w:lang w:val="en-US"/>
    </w:rPr>
  </w:style>
  <w:style w:type="character" w:styleId="Heading9Char" w:customStyle="1">
    <w:name w:val="Heading 9 Char"/>
    <w:link w:val="Heading9"/>
    <w:uiPriority w:val="9"/>
    <w:rsid w:val="00AF3C34"/>
    <w:rPr>
      <w:rFonts w:ascii="Nokia Pure Headline Light" w:hAnsi="Nokia Pure Headline Light" w:eastAsia="Times New Roman" w:cs="Times New Roman"/>
      <w:iCs/>
      <w:color w:val="001135"/>
      <w:sz w:val="24"/>
      <w:szCs w:val="21"/>
      <w:lang w:val="en-US"/>
    </w:rPr>
  </w:style>
  <w:style w:type="character" w:styleId="apple-converted-space" w:customStyle="1">
    <w:name w:val="apple-converted-space"/>
    <w:basedOn w:val="DefaultParagraphFont"/>
    <w:rsid w:val="00CE11C5"/>
  </w:style>
  <w:style w:type="paragraph" w:styleId="NormalWeb">
    <w:name w:val="Normal (Web)"/>
    <w:basedOn w:val="Normal"/>
    <w:uiPriority w:val="99"/>
    <w:semiHidden/>
    <w:unhideWhenUsed/>
    <w:rsid w:val="00CE11C5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en-GB"/>
    </w:rPr>
  </w:style>
  <w:style w:type="paragraph" w:styleId="Figuretitle" w:customStyle="1">
    <w:name w:val="Figure title"/>
    <w:basedOn w:val="Normal"/>
    <w:next w:val="Normal"/>
    <w:qFormat/>
    <w:rsid w:val="00DB5914"/>
    <w:rPr>
      <w:b/>
      <w:sz w:val="22"/>
      <w:szCs w:val="40"/>
    </w:rPr>
  </w:style>
  <w:style w:type="paragraph" w:styleId="Tabletitle" w:customStyle="1">
    <w:name w:val="Table title"/>
    <w:basedOn w:val="Documenttitle"/>
    <w:rsid w:val="00FB1D5B"/>
    <w:rPr>
      <w:rFonts w:ascii="Nokia Pure Text Light" w:hAnsi="Nokia Pure Text Light"/>
      <w:b/>
      <w:sz w:val="22"/>
      <w:szCs w:val="40"/>
    </w:rPr>
  </w:style>
  <w:style w:type="table" w:styleId="GridTable6Colorful">
    <w:name w:val="Grid Table 6 Colorful"/>
    <w:basedOn w:val="TableNormal"/>
    <w:uiPriority w:val="51"/>
    <w:rsid w:val="00084444"/>
    <w:rPr>
      <w:color w:val="001135"/>
    </w:rPr>
    <w:tblPr>
      <w:tblStyleRowBandSize w:val="1"/>
      <w:tblStyleColBandSize w:val="1"/>
      <w:tblBorders>
        <w:top w:val="single" w:color="004AEB" w:sz="4" w:space="0"/>
        <w:left w:val="single" w:color="004AEB" w:sz="4" w:space="0"/>
        <w:bottom w:val="single" w:color="004AEB" w:sz="4" w:space="0"/>
        <w:right w:val="single" w:color="004AEB" w:sz="4" w:space="0"/>
        <w:insideH w:val="single" w:color="004AEB" w:sz="4" w:space="0"/>
        <w:insideV w:val="single" w:color="004AEB" w:sz="4" w:space="0"/>
      </w:tblBorders>
    </w:tblPr>
    <w:tblStylePr w:type="firstRow">
      <w:rPr>
        <w:b/>
        <w:bCs/>
      </w:rPr>
      <w:tblPr/>
      <w:tcPr>
        <w:tcBorders>
          <w:bottom w:val="single" w:color="004AEB" w:sz="12" w:space="0"/>
        </w:tcBorders>
      </w:tcPr>
    </w:tblStylePr>
    <w:tblStylePr w:type="lastRow">
      <w:rPr>
        <w:b/>
        <w:bCs/>
      </w:rPr>
      <w:tblPr/>
      <w:tcPr>
        <w:tcBorders>
          <w:top w:val="double" w:color="004AEB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C0FF"/>
      </w:tcPr>
    </w:tblStylePr>
    <w:tblStylePr w:type="band1Horz">
      <w:tblPr/>
      <w:tcPr>
        <w:shd w:val="clear" w:color="auto" w:fill="A3C0FF"/>
      </w:tcPr>
    </w:tblStylePr>
  </w:style>
  <w:style w:type="table" w:styleId="GridTable6Colorful-Accent6">
    <w:name w:val="Grid Table 6 Colorful Accent 6"/>
    <w:basedOn w:val="TableNormal"/>
    <w:uiPriority w:val="51"/>
    <w:rsid w:val="00084444"/>
    <w:rPr>
      <w:color w:val="570DCE"/>
    </w:rPr>
    <w:tblPr>
      <w:tblStyleRowBandSize w:val="1"/>
      <w:tblStyleColBandSize w:val="1"/>
      <w:tblBorders>
        <w:top w:val="single" w:color="B084F7" w:sz="4" w:space="0"/>
        <w:left w:val="single" w:color="B084F7" w:sz="4" w:space="0"/>
        <w:bottom w:val="single" w:color="B084F7" w:sz="4" w:space="0"/>
        <w:right w:val="single" w:color="B084F7" w:sz="4" w:space="0"/>
        <w:insideH w:val="single" w:color="B084F7" w:sz="4" w:space="0"/>
        <w:insideV w:val="single" w:color="B084F7" w:sz="4" w:space="0"/>
      </w:tblBorders>
    </w:tblPr>
    <w:tblStylePr w:type="firstRow">
      <w:rPr>
        <w:b/>
        <w:bCs/>
      </w:rPr>
      <w:tblPr/>
      <w:tcPr>
        <w:tcBorders>
          <w:bottom w:val="single" w:color="B084F7" w:sz="12" w:space="0"/>
        </w:tcBorders>
      </w:tcPr>
    </w:tblStylePr>
    <w:tblStylePr w:type="lastRow">
      <w:rPr>
        <w:b/>
        <w:bCs/>
      </w:rPr>
      <w:tblPr/>
      <w:tcPr>
        <w:tcBorders>
          <w:top w:val="double" w:color="B084F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D5FC"/>
      </w:tcPr>
    </w:tblStylePr>
    <w:tblStylePr w:type="band1Horz">
      <w:tblPr/>
      <w:tcPr>
        <w:shd w:val="clear" w:color="auto" w:fill="E4D5FC"/>
      </w:tcPr>
    </w:tblStylePr>
  </w:style>
  <w:style w:type="table" w:styleId="GridTable6Colorful-Accent4">
    <w:name w:val="Grid Table 6 Colorful Accent 4"/>
    <w:basedOn w:val="TableNormal"/>
    <w:uiPriority w:val="51"/>
    <w:rsid w:val="00084444"/>
    <w:rPr>
      <w:color w:val="D05A0B"/>
    </w:rPr>
    <w:tblPr>
      <w:tblStyleRowBandSize w:val="1"/>
      <w:tblStyleColBandSize w:val="1"/>
      <w:tblBorders>
        <w:top w:val="single" w:color="F8B283" w:sz="4" w:space="0"/>
        <w:left w:val="single" w:color="F8B283" w:sz="4" w:space="0"/>
        <w:bottom w:val="single" w:color="F8B283" w:sz="4" w:space="0"/>
        <w:right w:val="single" w:color="F8B283" w:sz="4" w:space="0"/>
        <w:insideH w:val="single" w:color="F8B283" w:sz="4" w:space="0"/>
        <w:insideV w:val="single" w:color="F8B283" w:sz="4" w:space="0"/>
      </w:tblBorders>
    </w:tblPr>
    <w:tblStylePr w:type="firstRow">
      <w:rPr>
        <w:b/>
        <w:bCs/>
      </w:rPr>
      <w:tblPr/>
      <w:tcPr>
        <w:tcBorders>
          <w:bottom w:val="single" w:color="F8B283" w:sz="12" w:space="0"/>
        </w:tcBorders>
      </w:tcPr>
    </w:tblStylePr>
    <w:tblStylePr w:type="lastRow">
      <w:rPr>
        <w:b/>
        <w:bCs/>
      </w:rPr>
      <w:tblPr/>
      <w:tcPr>
        <w:tcBorders>
          <w:top w:val="double" w:color="F8B28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5D5"/>
      </w:tcPr>
    </w:tblStylePr>
    <w:tblStylePr w:type="band1Horz">
      <w:tblPr/>
      <w:tcPr>
        <w:shd w:val="clear" w:color="auto" w:fill="FCE5D5"/>
      </w:tcPr>
    </w:tblStylePr>
  </w:style>
  <w:style w:type="table" w:styleId="GridTable5Dark">
    <w:name w:val="Grid Table 5 Dark"/>
    <w:basedOn w:val="TableNormal"/>
    <w:uiPriority w:val="50"/>
    <w:rsid w:val="00084444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A3C0FF"/>
    </w:tcPr>
    <w:tblStylePr w:type="firstRow">
      <w:rPr>
        <w:b/>
        <w:bCs/>
        <w:color w:val="FFFFFF"/>
      </w:rPr>
      <w:tblPr/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001135"/>
      </w:tcPr>
    </w:tblStylePr>
    <w:tblStylePr w:type="lastRow">
      <w:rPr>
        <w:b/>
        <w:bCs/>
        <w:color w:val="FFFFFF"/>
      </w:rPr>
      <w:tblPr/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001135"/>
      </w:tcPr>
    </w:tblStylePr>
    <w:tblStylePr w:type="firstCol">
      <w:rPr>
        <w:b/>
        <w:bCs/>
        <w:color w:val="FFFFFF"/>
      </w:rPr>
      <w:tblPr/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001135"/>
      </w:tcPr>
    </w:tblStylePr>
    <w:tblStylePr w:type="lastCol">
      <w:rPr>
        <w:b/>
        <w:bCs/>
        <w:color w:val="FFFFFF"/>
      </w:rPr>
      <w:tblPr/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001135"/>
      </w:tcPr>
    </w:tblStylePr>
    <w:tblStylePr w:type="band1Vert">
      <w:tblPr/>
      <w:tcPr>
        <w:shd w:val="clear" w:color="auto" w:fill="4882FF"/>
      </w:tcPr>
    </w:tblStylePr>
    <w:tblStylePr w:type="band1Horz">
      <w:tblPr/>
      <w:tcPr>
        <w:shd w:val="clear" w:color="auto" w:fill="4882FF"/>
      </w:tcPr>
    </w:tblStylePr>
  </w:style>
  <w:style w:type="table" w:styleId="GridTable3-Accent4">
    <w:name w:val="Grid Table 3 Accent 4"/>
    <w:basedOn w:val="TableNormal"/>
    <w:uiPriority w:val="48"/>
    <w:rsid w:val="00084444"/>
    <w:tblPr>
      <w:tblStyleRowBandSize w:val="1"/>
      <w:tblStyleColBandSize w:val="1"/>
      <w:tblBorders>
        <w:top w:val="single" w:color="F8B283" w:sz="4" w:space="0"/>
        <w:left w:val="single" w:color="F8B283" w:sz="4" w:space="0"/>
        <w:bottom w:val="single" w:color="F8B283" w:sz="4" w:space="0"/>
        <w:right w:val="single" w:color="F8B283" w:sz="4" w:space="0"/>
        <w:insideH w:val="single" w:color="F8B283" w:sz="4" w:space="0"/>
        <w:insideV w:val="single" w:color="F8B283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CE5D5"/>
      </w:tcPr>
    </w:tblStylePr>
    <w:tblStylePr w:type="band1Horz">
      <w:tblPr/>
      <w:tcPr>
        <w:shd w:val="clear" w:color="auto" w:fill="FCE5D5"/>
      </w:tcPr>
    </w:tblStylePr>
    <w:tblStylePr w:type="neCell">
      <w:tblPr/>
      <w:tcPr>
        <w:tcBorders>
          <w:bottom w:val="single" w:color="F8B283" w:sz="4" w:space="0"/>
        </w:tcBorders>
      </w:tcPr>
    </w:tblStylePr>
    <w:tblStylePr w:type="nwCell">
      <w:tblPr/>
      <w:tcPr>
        <w:tcBorders>
          <w:bottom w:val="single" w:color="F8B283" w:sz="4" w:space="0"/>
        </w:tcBorders>
      </w:tcPr>
    </w:tblStylePr>
    <w:tblStylePr w:type="seCell">
      <w:tblPr/>
      <w:tcPr>
        <w:tcBorders>
          <w:top w:val="single" w:color="F8B283" w:sz="4" w:space="0"/>
        </w:tcBorders>
      </w:tcPr>
    </w:tblStylePr>
    <w:tblStylePr w:type="swCell">
      <w:tblPr/>
      <w:tcPr>
        <w:tcBorders>
          <w:top w:val="single" w:color="F8B283" w:sz="4" w:space="0"/>
        </w:tcBorders>
      </w:tcPr>
    </w:tblStylePr>
  </w:style>
  <w:style w:type="table" w:styleId="TableGridLight">
    <w:name w:val="Grid Table Light"/>
    <w:basedOn w:val="TableNormal"/>
    <w:uiPriority w:val="40"/>
    <w:rsid w:val="00084444"/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  <w:style w:type="table" w:styleId="GridTable4">
    <w:name w:val="Grid Table 4"/>
    <w:basedOn w:val="TableNormal"/>
    <w:uiPriority w:val="49"/>
    <w:rsid w:val="00667462"/>
    <w:rPr>
      <w:color w:val="001135"/>
    </w:rPr>
    <w:tblPr>
      <w:tblStyleRowBandSize w:val="1"/>
      <w:tblStyleColBandSize w:val="1"/>
      <w:tblBorders>
        <w:top w:val="single" w:color="001135" w:sz="4" w:space="0"/>
        <w:left w:val="single" w:color="001135" w:sz="4" w:space="0"/>
        <w:bottom w:val="single" w:color="001135" w:sz="4" w:space="0"/>
        <w:right w:val="single" w:color="001135" w:sz="4" w:space="0"/>
        <w:insideH w:val="single" w:color="001135" w:sz="4" w:space="0"/>
        <w:insideV w:val="single" w:color="001135" w:sz="4" w:space="0"/>
      </w:tblBorders>
    </w:tblPr>
    <w:tcPr>
      <w:shd w:val="clear" w:color="auto" w:fill="FFFFFF"/>
    </w:tcPr>
    <w:tblStylePr w:type="firstRow">
      <w:rPr>
        <w:b/>
        <w:bCs/>
        <w:color w:val="001135"/>
      </w:rPr>
      <w:tblPr>
        <w:tblCellMar>
          <w:top w:w="57" w:type="dxa"/>
          <w:left w:w="57" w:type="dxa"/>
          <w:bottom w:w="57" w:type="dxa"/>
          <w:right w:w="57" w:type="dxa"/>
        </w:tblCellMar>
      </w:tblPr>
      <w:tcPr>
        <w:shd w:val="clear" w:color="auto" w:fill="D9D9D9"/>
      </w:tcPr>
    </w:tblStylePr>
    <w:tblStylePr w:type="lastRow">
      <w:rPr>
        <w:b/>
        <w:bCs/>
      </w:rPr>
      <w:tblPr/>
      <w:tcPr>
        <w:tcBorders>
          <w:top w:val="double" w:color="00113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C0FF"/>
      </w:tcPr>
    </w:tblStylePr>
    <w:tblStylePr w:type="band1Horz">
      <w:tblPr/>
      <w:tcPr>
        <w:shd w:val="clear" w:color="auto" w:fill="A3C0FF"/>
      </w:tcPr>
    </w:tblStylePr>
  </w:style>
  <w:style w:type="character" w:styleId="CommentReference">
    <w:name w:val="Comment Reference"/>
    <w:uiPriority w:val="99"/>
    <w:unhideWhenUsed/>
    <w:rsid w:val="00E87F0F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E87F0F"/>
    <w:pPr>
      <w:numPr>
        <w:numId w:val="3"/>
      </w:numPr>
    </w:pPr>
    <w:rPr>
      <w:sz w:val="20"/>
      <w:szCs w:val="20"/>
    </w:rPr>
  </w:style>
  <w:style w:type="character" w:styleId="CommentTextChar" w:customStyle="1">
    <w:name w:val="Comment Text Char"/>
    <w:link w:val="CommentText"/>
    <w:uiPriority w:val="99"/>
    <w:semiHidden/>
    <w:rsid w:val="00E87F0F"/>
    <w:rPr>
      <w:rFonts w:ascii="Nokia Pure Text Light" w:hAnsi="Nokia Pure Text Light" w:cs="Arial"/>
      <w:color w:val="001135"/>
      <w:sz w:val="20"/>
      <w:szCs w:val="20"/>
      <w:lang w:val="en-US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E87F0F"/>
    <w:rPr>
      <w:b/>
      <w:bCs/>
    </w:rPr>
  </w:style>
  <w:style w:type="character" w:styleId="CommentSubjectChar" w:customStyle="1">
    <w:name w:val="Comment Subject Char"/>
    <w:link w:val="CommentSubject"/>
    <w:uiPriority w:val="99"/>
    <w:semiHidden/>
    <w:rsid w:val="00E87F0F"/>
    <w:rPr>
      <w:rFonts w:ascii="Nokia Pure Text Light" w:hAnsi="Nokia Pure Text Light" w:cs="Arial"/>
      <w:b/>
      <w:bCs/>
      <w:color w:val="001135"/>
      <w:sz w:val="20"/>
      <w:szCs w:val="20"/>
      <w:lang w:val="en-US"/>
    </w:rPr>
  </w:style>
  <w:style w:type="character" w:styleId="UnresolvedMention">
    <w:name w:val="Unresolved Mention"/>
    <w:uiPriority w:val="99"/>
    <w:semiHidden/>
    <w:unhideWhenUsed/>
    <w:rsid w:val="003C4F0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A63DE3"/>
    <w:pPr>
      <w:spacing w:after="240"/>
    </w:pPr>
    <w:rPr>
      <w:b/>
      <w:iCs/>
      <w:color w:val="auto"/>
      <w:szCs w:val="18"/>
    </w:rPr>
  </w:style>
  <w:style w:type="character" w:styleId="FollowedHyperlink">
    <w:name w:val="FollowedHyperlink"/>
    <w:uiPriority w:val="99"/>
    <w:semiHidden/>
    <w:unhideWhenUsed/>
    <w:rsid w:val="008F1367"/>
    <w:rPr>
      <w:color w:val="005AFF"/>
      <w:u w:val="single"/>
    </w:rPr>
  </w:style>
  <w:style w:type="character" w:styleId="cf11" w:customStyle="1">
    <w:name w:val="cf11"/>
    <w:rsid w:val="000D7A9A"/>
    <w:rPr>
      <w:rFonts w:hint="default" w:ascii="Segoe UI" w:hAnsi="Segoe UI" w:cs="Segoe UI"/>
      <w:sz w:val="18"/>
      <w:szCs w:val="18"/>
    </w:rPr>
  </w:style>
  <w:style w:type="character" w:styleId="cf01" w:customStyle="1">
    <w:name w:val="cf01"/>
    <w:rsid w:val="000D7A9A"/>
    <w:rPr>
      <w:rFonts w:hint="default" w:ascii="Segoe UI" w:hAnsi="Segoe UI" w:cs="Segoe UI"/>
      <w:color w:val="666666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12039F"/>
  </w:style>
  <w:style w:type="paragraph" w:styleId="TOC4">
    <w:name w:val="toc 4"/>
    <w:basedOn w:val="Normal"/>
    <w:next w:val="Normal"/>
    <w:uiPriority w:val="39"/>
    <w:unhideWhenUsed/>
    <w:qFormat/>
    <w:rsid w:val="00977DA5"/>
    <w:pPr>
      <w:tabs>
        <w:tab w:val="left" w:pos="284"/>
        <w:tab w:val="left" w:pos="2268"/>
        <w:tab w:val="right" w:leader="dot" w:pos="9356"/>
      </w:tabs>
      <w:spacing w:after="120"/>
      <w:ind w:left="1021" w:hanging="1021"/>
    </w:pPr>
    <w:rPr>
      <w:rFonts w:eastAsia="Times New Roman" w:cs="Times New Roman"/>
      <w:noProof/>
      <w:color w:val="auto"/>
      <w:kern w:val="2"/>
      <w:sz w:val="22"/>
    </w:rPr>
  </w:style>
  <w:style w:type="paragraph" w:styleId="Revision">
    <w:name w:val="Revision"/>
    <w:hidden/>
    <w:uiPriority w:val="99"/>
    <w:semiHidden/>
    <w:rsid w:val="009D4ED1"/>
    <w:pPr>
      <w:spacing w:before="120"/>
    </w:pPr>
    <w:rPr>
      <w:rFonts w:ascii="Nokia Pure Text Light" w:hAnsi="Nokia Pure Text Light" w:cs="Arial"/>
      <w:color w:val="001135"/>
      <w:sz w:val="22"/>
      <w:szCs w:val="22"/>
    </w:rPr>
  </w:style>
  <w:style w:type="table" w:styleId="ListTable3">
    <w:name w:val="List Table 3"/>
    <w:aliases w:val="Table"/>
    <w:basedOn w:val="TableNormal"/>
    <w:uiPriority w:val="48"/>
    <w:rsid w:val="00EC36D6"/>
    <w:rPr>
      <w:rFonts w:ascii="Nokia Pure Text Light" w:hAnsi="Nokia Pure Text Light"/>
      <w:color w:val="001135"/>
    </w:rPr>
    <w:tblPr>
      <w:tblStyleRowBandSize w:val="1"/>
      <w:tblStyleColBandSize w:val="1"/>
      <w:tblBorders>
        <w:top w:val="single" w:color="001135" w:sz="4" w:space="0"/>
        <w:left w:val="single" w:color="001135" w:sz="4" w:space="0"/>
        <w:bottom w:val="single" w:color="001135" w:sz="4" w:space="0"/>
        <w:right w:val="single" w:color="001135" w:sz="4" w:space="0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shd w:val="clear" w:color="auto" w:fill="D9D9D9"/>
      </w:tcPr>
    </w:tblStylePr>
    <w:tblStylePr w:type="lastRow">
      <w:rPr>
        <w:b/>
        <w:bCs/>
      </w:rPr>
      <w:tblPr/>
      <w:tcPr>
        <w:tcBorders>
          <w:top w:val="double" w:color="001135" w:sz="4" w:space="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color="001135" w:sz="4" w:space="0"/>
          <w:right w:val="single" w:color="001135" w:sz="4" w:space="0"/>
        </w:tcBorders>
      </w:tcPr>
    </w:tblStylePr>
    <w:tblStylePr w:type="band1Horz">
      <w:rPr>
        <w:rFonts w:ascii="Nokia Pure Text DFLT" w:hAnsi="Nokia Pure Text DFLT"/>
        <w:color w:val="001135"/>
        <w:sz w:val="22"/>
      </w:rPr>
      <w:tblPr/>
      <w:tcPr>
        <w:tcBorders>
          <w:top w:val="single" w:color="001135" w:sz="4" w:space="0"/>
          <w:bottom w:val="single" w:color="00113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1135" w:sz="4" w:space="0"/>
          <w:left w:val="nil"/>
        </w:tcBorders>
      </w:tcPr>
    </w:tblStylePr>
    <w:tblStylePr w:type="swCell">
      <w:tblPr/>
      <w:tcPr>
        <w:tcBorders>
          <w:top w:val="double" w:color="001135" w:sz="4" w:space="0"/>
          <w:right w:val="nil"/>
        </w:tcBorders>
      </w:tcPr>
    </w:tblStylePr>
  </w:style>
  <w:style w:type="table" w:styleId="TableGrid">
    <w:name w:val="Table Grid"/>
    <w:basedOn w:val="TableNormal"/>
    <w:uiPriority w:val="59"/>
    <w:rsid w:val="0001067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ablebodytext" w:customStyle="1">
    <w:name w:val="Table body text"/>
    <w:basedOn w:val="Tableheader-Text"/>
    <w:link w:val="TablebodytextChar"/>
    <w:qFormat/>
    <w:rsid w:val="00F445DF"/>
    <w:rPr>
      <w:rFonts w:ascii="Nokia Pure Text Light" w:hAnsi="Nokia Pure Text Light"/>
      <w:sz w:val="18"/>
      <w:szCs w:val="18"/>
    </w:rPr>
  </w:style>
  <w:style w:type="paragraph" w:styleId="Tableheader-Text" w:customStyle="1">
    <w:name w:val="Table header - Text"/>
    <w:basedOn w:val="Normal"/>
    <w:next w:val="Normal"/>
    <w:link w:val="Tableheader-TextChar"/>
    <w:qFormat/>
    <w:rsid w:val="00D56BCB"/>
    <w:pPr>
      <w:spacing w:before="0"/>
    </w:pPr>
    <w:rPr>
      <w:rFonts w:ascii="Nokia Pure Text" w:hAnsi="Nokia Pure Text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CC0E61"/>
  </w:style>
  <w:style w:type="paragraph" w:styleId="Sub-title" w:customStyle="1">
    <w:name w:val="Sub-title"/>
    <w:basedOn w:val="Normal"/>
    <w:next w:val="Normal"/>
    <w:link w:val="Sub-titleChar"/>
    <w:qFormat/>
    <w:rsid w:val="00D07EF5"/>
    <w:pPr>
      <w:spacing w:after="480"/>
    </w:pPr>
    <w:rPr>
      <w:rFonts w:eastAsia="Times New Roman" w:cs="Times New Roman"/>
      <w:color w:val="005AFF"/>
      <w:sz w:val="36"/>
    </w:rPr>
  </w:style>
  <w:style w:type="character" w:styleId="Sub-titleChar" w:customStyle="1">
    <w:name w:val="Sub-title Char"/>
    <w:link w:val="Sub-title"/>
    <w:rsid w:val="00D07EF5"/>
    <w:rPr>
      <w:rFonts w:ascii="Nokia Pure Text Light" w:hAnsi="Nokia Pure Text Light" w:eastAsia="Times New Roman" w:cs="Times New Roman"/>
      <w:color w:val="005AFF"/>
      <w:sz w:val="36"/>
      <w:lang w:val="en-US"/>
    </w:rPr>
  </w:style>
  <w:style w:type="paragraph" w:styleId="StyleTablecell-Text" w:customStyle="1">
    <w:name w:val="Style Table cell - Text +"/>
    <w:basedOn w:val="Normal"/>
    <w:rsid w:val="00C26EBA"/>
    <w:pPr>
      <w:framePr w:wrap="around" w:hAnchor="text"/>
    </w:pPr>
    <w:rPr>
      <w:sz w:val="18"/>
      <w:szCs w:val="16"/>
    </w:rPr>
  </w:style>
  <w:style w:type="paragraph" w:styleId="StyleTableheader-Text" w:customStyle="1">
    <w:name w:val="Style Table header - Text +"/>
    <w:basedOn w:val="Tableheader-Text"/>
    <w:rsid w:val="00DB5914"/>
    <w:pPr>
      <w:framePr w:wrap="around" w:hAnchor="text"/>
    </w:pPr>
    <w:rPr>
      <w:bCs/>
    </w:rPr>
  </w:style>
  <w:style w:type="paragraph" w:styleId="Tableheader-Text0" w:customStyle="1">
    <w:name w:val="Table header - Text + +"/>
    <w:basedOn w:val="StyleTableheader-Text"/>
    <w:rsid w:val="0012039F"/>
    <w:pPr>
      <w:framePr w:hSpace="180" w:wrap="around" w:hAnchor="margin" w:y="88"/>
    </w:pPr>
  </w:style>
  <w:style w:type="paragraph" w:styleId="StyleStyleTablecell-Text" w:customStyle="1">
    <w:name w:val="Style Style Table cell - Text + +"/>
    <w:basedOn w:val="Normal"/>
    <w:next w:val="Normal"/>
    <w:rsid w:val="00DB5914"/>
    <w:pPr>
      <w:framePr w:wrap="around" w:hAnchor="text"/>
    </w:pPr>
  </w:style>
  <w:style w:type="character" w:styleId="Tableheader-TextChar" w:customStyle="1">
    <w:name w:val="Table header - Text Char"/>
    <w:link w:val="Tableheader-Text"/>
    <w:rsid w:val="00C26EBA"/>
    <w:rPr>
      <w:rFonts w:cs="Arial"/>
      <w:color w:val="001135"/>
      <w:sz w:val="20"/>
      <w:szCs w:val="20"/>
      <w:lang w:val="en-US"/>
    </w:rPr>
  </w:style>
  <w:style w:type="character" w:styleId="TablebodytextChar" w:customStyle="1">
    <w:name w:val="Table body text Char"/>
    <w:link w:val="Tablebodytext"/>
    <w:rsid w:val="00F445DF"/>
    <w:rPr>
      <w:rFonts w:ascii="Nokia Pure Text Light" w:hAnsi="Nokia Pure Text Light" w:cs="Arial"/>
      <w:color w:val="001135"/>
      <w:sz w:val="18"/>
      <w:szCs w:val="18"/>
      <w:lang w:val="en-US"/>
    </w:rPr>
  </w:style>
  <w:style w:type="paragraph" w:styleId="StyleTOC1" w:customStyle="1">
    <w:name w:val="Style TOC 1"/>
    <w:basedOn w:val="TOC1"/>
    <w:qFormat/>
    <w:rsid w:val="00B9560D"/>
    <w:pPr>
      <w:ind w:hanging="850"/>
    </w:pPr>
  </w:style>
  <w:style w:type="paragraph" w:styleId="TOC5">
    <w:name w:val="toc 5"/>
    <w:basedOn w:val="Normal"/>
    <w:next w:val="Normal"/>
    <w:uiPriority w:val="39"/>
    <w:unhideWhenUsed/>
    <w:qFormat/>
    <w:rsid w:val="00977DA5"/>
    <w:pPr>
      <w:tabs>
        <w:tab w:val="left" w:pos="1985"/>
        <w:tab w:val="right" w:leader="dot" w:pos="9356"/>
      </w:tabs>
      <w:spacing w:after="120"/>
      <w:ind w:left="1021" w:hanging="1021"/>
    </w:pPr>
    <w:rPr>
      <w:rFonts w:eastAsia="Times New Roman" w:cs="Times New Roman"/>
      <w:noProof/>
      <w:color w:val="auto"/>
      <w:kern w:val="2"/>
      <w:sz w:val="22"/>
    </w:rPr>
  </w:style>
  <w:style w:type="paragraph" w:styleId="Simplenumberlist" w:customStyle="1">
    <w:name w:val="Simple number list"/>
    <w:basedOn w:val="Normal"/>
    <w:link w:val="SimplenumberlistChar"/>
    <w:rsid w:val="00022E32"/>
    <w:pPr>
      <w:numPr>
        <w:numId w:val="6"/>
      </w:numPr>
      <w:spacing w:before="0"/>
      <w:ind w:left="1208" w:hanging="357"/>
      <w:contextualSpacing/>
    </w:pPr>
  </w:style>
  <w:style w:type="paragraph" w:styleId="ListBullet">
    <w:name w:val="List Bullet"/>
    <w:link w:val="ListBulletChar"/>
    <w:uiPriority w:val="99"/>
    <w:unhideWhenUsed/>
    <w:qFormat/>
    <w:rsid w:val="00D05C03"/>
    <w:pPr>
      <w:numPr>
        <w:numId w:val="9"/>
      </w:numPr>
      <w:tabs>
        <w:tab w:val="left" w:pos="357"/>
      </w:tabs>
      <w:spacing w:before="120" w:after="120"/>
      <w:contextualSpacing/>
    </w:pPr>
    <w:rPr>
      <w:rFonts w:ascii="Nokia Pure Text Light" w:hAnsi="Nokia Pure Text Light" w:cs="Arial"/>
      <w:color w:val="001135"/>
      <w:sz w:val="24"/>
      <w:szCs w:val="22"/>
    </w:rPr>
  </w:style>
  <w:style w:type="character" w:styleId="ListBulletChar" w:customStyle="1">
    <w:name w:val="List Bullet Char"/>
    <w:link w:val="ListBullet"/>
    <w:uiPriority w:val="99"/>
    <w:rsid w:val="00D05C03"/>
    <w:rPr>
      <w:rFonts w:ascii="Nokia Pure Text Light" w:hAnsi="Nokia Pure Text Light" w:cs="Arial"/>
      <w:color w:val="001135"/>
      <w:sz w:val="24"/>
      <w:lang w:val="en-US"/>
    </w:rPr>
  </w:style>
  <w:style w:type="character" w:styleId="SimplenumberlistChar" w:customStyle="1">
    <w:name w:val="Simple number list Char"/>
    <w:link w:val="Simplenumberlist"/>
    <w:rsid w:val="00022E32"/>
    <w:rPr>
      <w:rFonts w:ascii="Nokia Pure Text Light" w:hAnsi="Nokia Pure Text Light" w:cs="Arial"/>
      <w:color w:val="001135"/>
      <w:sz w:val="24"/>
      <w:lang w:val="en-US"/>
    </w:rPr>
  </w:style>
  <w:style w:type="table" w:styleId="GridTable4-Accent2">
    <w:name w:val="Grid Table 4 Accent 2"/>
    <w:basedOn w:val="TableNormal"/>
    <w:uiPriority w:val="49"/>
    <w:rsid w:val="00804791"/>
    <w:tblPr>
      <w:tblStyleRowBandSize w:val="1"/>
      <w:tblStyleColBandSize w:val="1"/>
      <w:tblBorders>
        <w:top w:val="single" w:color="6BD9E2" w:themeColor="accent2" w:themeTint="99" w:sz="4" w:space="0"/>
        <w:left w:val="single" w:color="6BD9E2" w:themeColor="accent2" w:themeTint="99" w:sz="4" w:space="0"/>
        <w:bottom w:val="single" w:color="6BD9E2" w:themeColor="accent2" w:themeTint="99" w:sz="4" w:space="0"/>
        <w:right w:val="single" w:color="6BD9E2" w:themeColor="accent2" w:themeTint="99" w:sz="4" w:space="0"/>
        <w:insideH w:val="single" w:color="6BD9E2" w:themeColor="accent2" w:themeTint="99" w:sz="4" w:space="0"/>
        <w:insideV w:val="single" w:color="6BD9E2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3ABB6" w:themeColor="accent2" w:sz="4" w:space="0"/>
          <w:left w:val="single" w:color="23ABB6" w:themeColor="accent2" w:sz="4" w:space="0"/>
          <w:bottom w:val="single" w:color="23ABB6" w:themeColor="accent2" w:sz="4" w:space="0"/>
          <w:right w:val="single" w:color="23ABB6" w:themeColor="accent2" w:sz="4" w:space="0"/>
          <w:insideH w:val="nil"/>
          <w:insideV w:val="nil"/>
        </w:tcBorders>
        <w:shd w:val="clear" w:color="auto" w:fill="23ABB6" w:themeFill="accent2"/>
      </w:tcPr>
    </w:tblStylePr>
    <w:tblStylePr w:type="lastRow">
      <w:rPr>
        <w:b/>
        <w:bCs/>
      </w:rPr>
      <w:tblPr/>
      <w:tcPr>
        <w:tcBorders>
          <w:top w:val="double" w:color="23ABB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F2F5" w:themeFill="accent2" w:themeFillTint="33"/>
      </w:tcPr>
    </w:tblStylePr>
    <w:tblStylePr w:type="band1Horz">
      <w:tblPr/>
      <w:tcPr>
        <w:shd w:val="clear" w:color="auto" w:fill="CDF2F5" w:themeFill="accent2" w:themeFillTint="33"/>
      </w:tcPr>
    </w:tblStylePr>
  </w:style>
  <w:style w:type="table" w:styleId="GridTable5Dark-Accent2">
    <w:name w:val="Grid Table 5 Dark Accent 2"/>
    <w:basedOn w:val="TableNormal"/>
    <w:uiPriority w:val="50"/>
    <w:rsid w:val="0070402C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DF2F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3ABB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3ABB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3ABB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3ABB6" w:themeFill="accent2"/>
      </w:tcPr>
    </w:tblStylePr>
    <w:tblStylePr w:type="band1Vert">
      <w:tblPr/>
      <w:tcPr>
        <w:shd w:val="clear" w:color="auto" w:fill="9CE5EC" w:themeFill="accent2" w:themeFillTint="66"/>
      </w:tcPr>
    </w:tblStylePr>
    <w:tblStylePr w:type="band1Horz">
      <w:tblPr/>
      <w:tcPr>
        <w:shd w:val="clear" w:color="auto" w:fill="9CE5EC" w:themeFill="accent2" w:themeFillTint="66"/>
      </w:tcPr>
    </w:tblStylePr>
  </w:style>
  <w:style w:type="paragraph" w:styleId="ListParagraph">
    <w:name w:val="List Paragraph"/>
    <w:basedOn w:val="Normal"/>
    <w:uiPriority w:val="34"/>
    <w:qFormat/>
    <w:rsid w:val="007040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13" /><Relationship Type="http://schemas.openxmlformats.org/officeDocument/2006/relationships/image" Target="media/image7.png" Id="rId18" /><Relationship Type="http://schemas.openxmlformats.org/officeDocument/2006/relationships/image" Target="media/image15.png" Id="rId26" /><Relationship Type="http://schemas.openxmlformats.org/officeDocument/2006/relationships/image" Target="media/image28.png" Id="rId39" /><Relationship Type="http://schemas.openxmlformats.org/officeDocument/2006/relationships/image" Target="media/image10.png" Id="rId21" /><Relationship Type="http://schemas.openxmlformats.org/officeDocument/2006/relationships/image" Target="media/image23.png" Id="rId34" /><Relationship Type="http://schemas.openxmlformats.org/officeDocument/2006/relationships/header" Target="header2.xml" Id="rId42" /><Relationship Type="http://schemas.openxmlformats.org/officeDocument/2006/relationships/styles" Target="styles.xml" Id="rId7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image" Target="media/image18.png" Id="rId29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image" Target="media/image13.png" Id="rId24" /><Relationship Type="http://schemas.openxmlformats.org/officeDocument/2006/relationships/image" Target="media/image21.png" Id="rId32" /><Relationship Type="http://schemas.openxmlformats.org/officeDocument/2006/relationships/image" Target="media/image26.png" Id="rId37" /><Relationship Type="http://schemas.openxmlformats.org/officeDocument/2006/relationships/header" Target="header1.xml" Id="rId40" /><Relationship Type="http://schemas.openxmlformats.org/officeDocument/2006/relationships/theme" Target="theme/theme1.xml" Id="rId45" /><Relationship Type="http://schemas.openxmlformats.org/officeDocument/2006/relationships/customXml" Target="../customXml/item5.xml" Id="rId5" /><Relationship Type="http://schemas.openxmlformats.org/officeDocument/2006/relationships/image" Target="media/image4.png" Id="rId15" /><Relationship Type="http://schemas.openxmlformats.org/officeDocument/2006/relationships/image" Target="media/image12.png" Id="rId23" /><Relationship Type="http://schemas.openxmlformats.org/officeDocument/2006/relationships/image" Target="media/image17.png" Id="rId28" /><Relationship Type="http://schemas.openxmlformats.org/officeDocument/2006/relationships/image" Target="media/image25.png" Id="rId36" /><Relationship Type="http://schemas.openxmlformats.org/officeDocument/2006/relationships/footnotes" Target="footnotes.xml" Id="rId10" /><Relationship Type="http://schemas.openxmlformats.org/officeDocument/2006/relationships/image" Target="media/image8.png" Id="rId19" /><Relationship Type="http://schemas.openxmlformats.org/officeDocument/2006/relationships/image" Target="media/image20.png" Id="rId31" /><Relationship Type="http://schemas.openxmlformats.org/officeDocument/2006/relationships/fontTable" Target="fontTable.xml" Id="rId44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image" Target="media/image3.png" Id="rId14" /><Relationship Type="http://schemas.openxmlformats.org/officeDocument/2006/relationships/image" Target="media/image11.png" Id="rId22" /><Relationship Type="http://schemas.openxmlformats.org/officeDocument/2006/relationships/image" Target="media/image16.png" Id="rId27" /><Relationship Type="http://schemas.openxmlformats.org/officeDocument/2006/relationships/image" Target="media/image19.png" Id="rId30" /><Relationship Type="http://schemas.openxmlformats.org/officeDocument/2006/relationships/image" Target="media/image24.png" Id="rId35" /><Relationship Type="http://schemas.openxmlformats.org/officeDocument/2006/relationships/footer" Target="footer2.xml" Id="rId43" /><Relationship Type="http://schemas.openxmlformats.org/officeDocument/2006/relationships/settings" Target="settings.xml" Id="rId8" /><Relationship Type="http://schemas.openxmlformats.org/officeDocument/2006/relationships/customXml" Target="../customXml/item3.xml" Id="rId3" /><Relationship Type="http://schemas.openxmlformats.org/officeDocument/2006/relationships/image" Target="media/image1.png" Id="rId12" /><Relationship Type="http://schemas.openxmlformats.org/officeDocument/2006/relationships/image" Target="media/image6.png" Id="rId17" /><Relationship Type="http://schemas.openxmlformats.org/officeDocument/2006/relationships/image" Target="media/image14.png" Id="rId25" /><Relationship Type="http://schemas.openxmlformats.org/officeDocument/2006/relationships/image" Target="media/image22.png" Id="rId33" /><Relationship Type="http://schemas.openxmlformats.org/officeDocument/2006/relationships/image" Target="media/image27.png" Id="rId38" /><Relationship Type="http://schemas.openxmlformats.org/officeDocument/2006/relationships/customXml" Target="../customXml/item6.xml" Id="rId46" /><Relationship Type="http://schemas.openxmlformats.org/officeDocument/2006/relationships/image" Target="media/image9.png" Id="rId20" /><Relationship Type="http://schemas.openxmlformats.org/officeDocument/2006/relationships/footer" Target="footer1.xml" Id="rId41" /><Relationship Type="http://schemas.openxmlformats.org/officeDocument/2006/relationships/image" Target="/media/image1e.png" Id="rId16919006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108kuma\Desktop\Altice_GCP_NOrC25_DEV_Cluster_Deployment_Validation.dotx" TargetMode="External"/></Relationships>
</file>

<file path=word/theme/theme1.xml><?xml version="1.0" encoding="utf-8"?>
<a:theme xmlns:a="http://schemas.openxmlformats.org/drawingml/2006/main" xmlns:thm15="http://schemas.microsoft.com/office/thememl/2012/main" name="Nokia 2.0">
  <a:themeElements>
    <a:clrScheme name="Nokia 2.0">
      <a:dk1>
        <a:srgbClr val="001135"/>
      </a:dk1>
      <a:lt1>
        <a:srgbClr val="FFFFFF"/>
      </a:lt1>
      <a:dk2>
        <a:srgbClr val="666666"/>
      </a:dk2>
      <a:lt2>
        <a:srgbClr val="EBEBEB"/>
      </a:lt2>
      <a:accent1>
        <a:srgbClr val="005AFF"/>
      </a:accent1>
      <a:accent2>
        <a:srgbClr val="23ABB6"/>
      </a:accent2>
      <a:accent3>
        <a:srgbClr val="37CC73"/>
      </a:accent3>
      <a:accent4>
        <a:srgbClr val="F47F31"/>
      </a:accent4>
      <a:accent5>
        <a:srgbClr val="E03DCD"/>
      </a:accent5>
      <a:accent6>
        <a:srgbClr val="7D33F2"/>
      </a:accent6>
      <a:hlink>
        <a:srgbClr val="001135"/>
      </a:hlink>
      <a:folHlink>
        <a:srgbClr val="005AFF"/>
      </a:folHlink>
    </a:clrScheme>
    <a:fontScheme name="Nokia fonts 2023">
      <a:majorFont>
        <a:latin typeface="Nokia Pure Headline Light"/>
        <a:ea typeface=""/>
        <a:cs typeface=""/>
      </a:majorFont>
      <a:minorFont>
        <a:latin typeface="Nokia Pure Text Light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ot="0" spcFirstLastPara="0" vertOverflow="overflow" horzOverflow="overflow" vert="horz" wrap="square" lIns="72000" tIns="72000" rIns="72000" bIns="72000" numCol="1" spcCol="0" rtlCol="0" fromWordArt="0" anchor="t" anchorCtr="0" forceAA="0" compatLnSpc="1">
        <a:prstTxWarp prst="textNoShape">
          <a:avLst/>
        </a:prstTxWarp>
        <a:noAutofit/>
      </a:bodyPr>
      <a:lstStyle>
        <a:defPPr algn="l">
          <a:spcAft>
            <a:spcPts val="0"/>
          </a:spcAft>
          <a:buSzPct val="100000"/>
          <a:defRPr sz="1200" dirty="0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6350">
          <a:solidFill>
            <a:schemeClr val="accent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>
          <a:noFill/>
        </a:ln>
      </a:spPr>
      <a:bodyPr wrap="square" lIns="0" tIns="0" rIns="0" bIns="0" rtlCol="0">
        <a:noAutofit/>
      </a:bodyPr>
      <a:lstStyle>
        <a:defPPr marL="0" marR="0" indent="0" algn="l" defTabSz="180000" rtl="0" eaLnBrk="1" fontAlgn="auto" latinLnBrk="0" hangingPunct="1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 typeface="+mj-lt"/>
          <a:buNone/>
          <a:tabLst>
            <a:tab pos="180000" algn="l"/>
          </a:tabLst>
          <a:defRPr kumimoji="0" sz="1200" b="0" i="0" u="none" strike="noStrike" kern="1200" cap="none" spc="0" normalizeH="0" baseline="0" noProof="0" dirty="0" smtClean="0">
            <a:ln>
              <a:noFill/>
            </a:ln>
            <a:solidFill>
              <a:schemeClr val="tx1"/>
            </a:solidFill>
            <a:effectLst/>
            <a:uLnTx/>
            <a:uFillTx/>
            <a:latin typeface="Nokia Pure Text Light"/>
            <a:ea typeface="+mn-ea"/>
            <a:cs typeface="+mn-cs"/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Nokia 2.0" id="{D4DA7729-16EA-4081-857B-A63417C5FA44}" vid="{34F0B3F4-91C6-4C49-98F7-D6C3ECD44E9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MAT Doc" ma:contentTypeID="0x01010099EBE6610E36244ABC177A98A242D2CE00880C3103812C8746BD6CFBF7EC44E82D" ma:contentTypeVersion="2931" ma:contentTypeDescription="" ma:contentTypeScope="" ma:versionID="fde28a743f8f90dc531702ddb4fdac18">
  <xsd:schema xmlns:xsd="http://www.w3.org/2001/XMLSchema" xmlns:xs="http://www.w3.org/2001/XMLSchema" xmlns:p="http://schemas.microsoft.com/office/2006/metadata/properties" xmlns:ns2="71c5aaf6-e6ce-465b-b873-5148d2a4c105" xmlns:ns3="01a5c67c-b426-417e-941a-d5f82500570d" xmlns:ns4="38ab7fe4-d681-4085-8d0d-f24eee0bf78d" xmlns:ns5="dfaa655d-451d-41bd-8bf1-f1b890316a66" targetNamespace="http://schemas.microsoft.com/office/2006/metadata/properties" ma:root="true" ma:fieldsID="c604f8829da2215e98c4abafc18e5948" ns2:_="" ns3:_="" ns4:_="" ns5:_="">
    <xsd:import namespace="71c5aaf6-e6ce-465b-b873-5148d2a4c105"/>
    <xsd:import namespace="01a5c67c-b426-417e-941a-d5f82500570d"/>
    <xsd:import namespace="38ab7fe4-d681-4085-8d0d-f24eee0bf78d"/>
    <xsd:import namespace="dfaa655d-451d-41bd-8bf1-f1b890316a66"/>
    <xsd:element name="properties">
      <xsd:complexType>
        <xsd:sequence>
          <xsd:element name="documentManagement">
            <xsd:complexType>
              <xsd:all>
                <xsd:element ref="ns2:HideFromDelve" minOccurs="0"/>
                <xsd:element ref="ns3:f9db9b29b92243b798a70cd982ce3686" minOccurs="0"/>
                <xsd:element ref="ns2:TaxCatchAll" minOccurs="0"/>
                <xsd:element ref="ns2:TaxCatchAllLabel" minOccurs="0"/>
                <xsd:element ref="ns3:CO_x0020_Hierarchy" minOccurs="0"/>
                <xsd:element ref="ns3:Project_x0020_Name" minOccurs="0"/>
                <xsd:element ref="ns3:Project_x0020_ID" minOccurs="0"/>
                <xsd:element ref="ns3:Customer_x0020_Legal_x0020_Name_x0020__x2013__x0020_ID" minOccurs="0"/>
                <xsd:element ref="ns3:ERP_x0020_WBSs" minOccurs="0"/>
                <xsd:element ref="ns3:Execution_x0020_Country" minOccurs="0"/>
                <xsd:element ref="ns3:GeO_x0020_Hierarchy" minOccurs="0"/>
                <xsd:element ref="ns3:NSW_Product_Hierarchy" minOccurs="0"/>
                <xsd:element ref="ns3:JIRA_x0020_Key" minOccurs="0"/>
                <xsd:element ref="ns3:Lead_x0020_BG" minOccurs="0"/>
                <xsd:element ref="ns3:OfferNumber" minOccurs="0"/>
                <xsd:element ref="ns3:Project_x0020_Classification" minOccurs="0"/>
                <xsd:element ref="ns3:Project_x0020_Owner" minOccurs="0"/>
                <xsd:element ref="ns3:Project_x0020_Status" minOccurs="0"/>
                <xsd:element ref="ns3:Supporting_x0020_BGs" minOccurs="0"/>
                <xsd:element ref="ns3:Project_x0020_Departments" minOccurs="0"/>
                <xsd:element ref="ns3:n849796ea631496db0b34ca86b34a889" minOccurs="0"/>
                <xsd:element ref="ns4:MediaServiceMetadata" minOccurs="0"/>
                <xsd:element ref="ns4:MediaServiceFastMetadata" minOccurs="0"/>
                <xsd:element ref="ns5:SharedWithUsers" minOccurs="0"/>
                <xsd:element ref="ns5:SharedWithDetails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LengthInSeconds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ObjectDetectorVersions" minOccurs="0"/>
                <xsd:element ref="ns4:MediaServiceSearchProperties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5aaf6-e6ce-465b-b873-5148d2a4c105" elementFormDefault="qualified">
    <xsd:import namespace="http://schemas.microsoft.com/office/2006/documentManagement/types"/>
    <xsd:import namespace="http://schemas.microsoft.com/office/infopath/2007/PartnerControls"/>
    <xsd:element name="HideFromDelve" ma:index="8" nillable="true" ma:displayName="HideFromDelve" ma:default="0" ma:internalName="HideFromDelve">
      <xsd:simpleType>
        <xsd:restriction base="dms:Boolean"/>
      </xsd:simpleType>
    </xsd:element>
    <xsd:element name="TaxCatchAll" ma:index="10" nillable="true" ma:displayName="Taxonomy Catch All Column" ma:hidden="true" ma:list="{c6a0e55b-642f-408e-a0fe-d2f4f413186f}" ma:internalName="TaxCatchAll" ma:showField="CatchAllData" ma:web="701c6473-94e1-4de4-a09c-5d53399099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1" nillable="true" ma:displayName="Taxonomy Catch All Column1" ma:hidden="true" ma:list="{c6a0e55b-642f-408e-a0fe-d2f4f413186f}" ma:internalName="TaxCatchAllLabel" ma:readOnly="true" ma:showField="CatchAllDataLabel" ma:web="701c6473-94e1-4de4-a09c-5d53399099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4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4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4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5c67c-b426-417e-941a-d5f82500570d" elementFormDefault="qualified">
    <xsd:import namespace="http://schemas.microsoft.com/office/2006/documentManagement/types"/>
    <xsd:import namespace="http://schemas.microsoft.com/office/infopath/2007/PartnerControls"/>
    <xsd:element name="f9db9b29b92243b798a70cd982ce3686" ma:index="9" nillable="true" ma:taxonomy="true" ma:internalName="f9db9b29b92243b798a70cd982ce3686" ma:taxonomyFieldName="Artifact_x0020_Metadata" ma:displayName="Artifact Metadata" ma:default="" ma:fieldId="{f9db9b29-b922-43b7-98a7-0cd982ce3686}" ma:sspId="34c87397-5fc1-491e-85e7-d6110dbe9cbd" ma:termSetId="dbc28506-9837-4000-8e7c-4703f511bc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O_x0020_Hierarchy" ma:index="13" nillable="true" ma:displayName="CO Hierarchy" ma:internalName="CO_x0020_Hierarchy">
      <xsd:simpleType>
        <xsd:restriction base="dms:Text">
          <xsd:maxLength value="255"/>
        </xsd:restriction>
      </xsd:simpleType>
    </xsd:element>
    <xsd:element name="Project_x0020_Name" ma:index="14" nillable="true" ma:displayName="Project Name" ma:internalName="Project_x0020_Name">
      <xsd:simpleType>
        <xsd:restriction base="dms:Text">
          <xsd:maxLength value="255"/>
        </xsd:restriction>
      </xsd:simpleType>
    </xsd:element>
    <xsd:element name="Project_x0020_ID" ma:index="15" nillable="true" ma:displayName="Project ID" ma:internalName="Project_x0020_ID">
      <xsd:simpleType>
        <xsd:restriction base="dms:Text">
          <xsd:maxLength value="255"/>
        </xsd:restriction>
      </xsd:simpleType>
    </xsd:element>
    <xsd:element name="Customer_x0020_Legal_x0020_Name_x0020__x2013__x0020_ID" ma:index="16" nillable="true" ma:displayName="Customer Legal Name – ID" ma:internalName="Customer_x0020_Legal_x0020_Name_x0020__x2013__x0020_ID">
      <xsd:simpleType>
        <xsd:restriction base="dms:Text">
          <xsd:maxLength value="255"/>
        </xsd:restriction>
      </xsd:simpleType>
    </xsd:element>
    <xsd:element name="ERP_x0020_WBSs" ma:index="17" nillable="true" ma:displayName="ERP WBSs" ma:internalName="ERP_x0020_WBSs">
      <xsd:simpleType>
        <xsd:restriction base="dms:Text">
          <xsd:maxLength value="255"/>
        </xsd:restriction>
      </xsd:simpleType>
    </xsd:element>
    <xsd:element name="Execution_x0020_Country" ma:index="18" nillable="true" ma:displayName="Execution Country" ma:internalName="Execution_x0020_Country">
      <xsd:simpleType>
        <xsd:restriction base="dms:Text">
          <xsd:maxLength value="255"/>
        </xsd:restriction>
      </xsd:simpleType>
    </xsd:element>
    <xsd:element name="GeO_x0020_Hierarchy" ma:index="19" nillable="true" ma:displayName="GeO Hierarchy" ma:internalName="GeO_x0020_Hierarchy">
      <xsd:simpleType>
        <xsd:restriction base="dms:Text">
          <xsd:maxLength value="255"/>
        </xsd:restriction>
      </xsd:simpleType>
    </xsd:element>
    <xsd:element name="NSW_Product_Hierarchy" ma:index="20" nillable="true" ma:displayName="NSW_Product_Hierarchy" ma:internalName="NSW_Product_Hierarchy">
      <xsd:simpleType>
        <xsd:restriction base="dms:Note">
          <xsd:maxLength value="255"/>
        </xsd:restriction>
      </xsd:simpleType>
    </xsd:element>
    <xsd:element name="JIRA_x0020_Key" ma:index="21" nillable="true" ma:displayName="JIRA Key" ma:internalName="JIRA_x0020_Key">
      <xsd:simpleType>
        <xsd:restriction base="dms:Text">
          <xsd:maxLength value="255"/>
        </xsd:restriction>
      </xsd:simpleType>
    </xsd:element>
    <xsd:element name="Lead_x0020_BG" ma:index="22" nillable="true" ma:displayName="Lead BG" ma:internalName="Lead_x0020_BG">
      <xsd:simpleType>
        <xsd:restriction base="dms:Text">
          <xsd:maxLength value="255"/>
        </xsd:restriction>
      </xsd:simpleType>
    </xsd:element>
    <xsd:element name="OfferNumber" ma:index="23" nillable="true" ma:displayName="OpportunityNumber" ma:internalName="OfferNumber">
      <xsd:simpleType>
        <xsd:restriction base="dms:Text">
          <xsd:maxLength value="255"/>
        </xsd:restriction>
      </xsd:simpleType>
    </xsd:element>
    <xsd:element name="Project_x0020_Classification" ma:index="24" nillable="true" ma:displayName="Project Classification" ma:internalName="Project_x0020_Classification">
      <xsd:simpleType>
        <xsd:restriction base="dms:Text">
          <xsd:maxLength value="255"/>
        </xsd:restriction>
      </xsd:simpleType>
    </xsd:element>
    <xsd:element name="Project_x0020_Owner" ma:index="25" nillable="true" ma:displayName="Project Owner" ma:internalName="Project_x0020_Owner">
      <xsd:simpleType>
        <xsd:restriction base="dms:Text">
          <xsd:maxLength value="255"/>
        </xsd:restriction>
      </xsd:simpleType>
    </xsd:element>
    <xsd:element name="Project_x0020_Status" ma:index="26" nillable="true" ma:displayName="Project Status" ma:internalName="Project_x0020_Status">
      <xsd:simpleType>
        <xsd:restriction base="dms:Text">
          <xsd:maxLength value="255"/>
        </xsd:restriction>
      </xsd:simpleType>
    </xsd:element>
    <xsd:element name="Supporting_x0020_BGs" ma:index="27" nillable="true" ma:displayName="Supporting BGs" ma:internalName="Supporting_x0020_BGs">
      <xsd:simpleType>
        <xsd:restriction base="dms:Text">
          <xsd:maxLength value="255"/>
        </xsd:restriction>
      </xsd:simpleType>
    </xsd:element>
    <xsd:element name="Project_x0020_Departments" ma:index="28" nillable="true" ma:displayName="Project Departments" ma:internalName="Project_x0020_Departments">
      <xsd:simpleType>
        <xsd:restriction base="dms:Text">
          <xsd:maxLength value="255"/>
        </xsd:restriction>
      </xsd:simpleType>
    </xsd:element>
    <xsd:element name="n849796ea631496db0b34ca86b34a889" ma:index="29" nillable="true" ma:taxonomy="true" ma:internalName="n849796ea631496db0b34ca86b34a889" ma:taxonomyFieldName="DocSet_Metadata" ma:displayName="DocSet_Metadata" ma:default="" ma:fieldId="{7849796e-a631-496d-b0b3-4ca86b34a889}" ma:sspId="34c87397-5fc1-491e-85e7-d6110dbe9cbd" ma:termSetId="d8d3e62a-241e-4f2f-8048-427c01c79249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ab7fe4-d681-4085-8d0d-f24eee0bf7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3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40" nillable="true" ma:taxonomy="true" ma:internalName="lcf76f155ced4ddcb4097134ff3c332f" ma:taxonomyFieldName="MediaServiceImageTags" ma:displayName="Image Tags" ma:readOnly="false" ma:fieldId="{5cf76f15-5ced-4ddc-b409-7134ff3c332f}" ma:taxonomyMulti="true" ma:sspId="34c87397-5fc1-491e-85e7-d6110dbe9c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a655d-451d-41bd-8bf1-f1b890316a66" elementFormDefault="qualified">
    <xsd:import namespace="http://schemas.microsoft.com/office/2006/documentManagement/types"/>
    <xsd:import namespace="http://schemas.microsoft.com/office/infopath/2007/PartnerControls"/>
    <xsd:element name="SharedWithUsers" ma:index="3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c5aaf6-e6ce-465b-b873-5148d2a4c105" xsi:nil="true"/>
    <lcf76f155ced4ddcb4097134ff3c332f xmlns="38ab7fe4-d681-4085-8d0d-f24eee0bf78d">
      <Terms xmlns="http://schemas.microsoft.com/office/infopath/2007/PartnerControls"/>
    </lcf76f155ced4ddcb4097134ff3c332f>
    <_dlc_DocId xmlns="71c5aaf6-e6ce-465b-b873-5148d2a4c105">ABI2PSUIRT2A-1383060660-35477</_dlc_DocId>
    <_dlc_DocIdUrl xmlns="71c5aaf6-e6ce-465b-b873-5148d2a4c105">
      <Url>https://nokianam.sharepoint.com/sites/pdr/MB1003562/_layouts/15/DocIdRedir.aspx?ID=ABI2PSUIRT2A-1383060660-35477</Url>
      <Description>ABI2PSUIRT2A-1383060660-35477</Description>
    </_dlc_DocIdUrl>
    <GeO_x0020_Hierarchy xmlns="01a5c67c-b426-417e-941a-d5f82500570d" xsi:nil="true"/>
    <Project_x0020_Owner xmlns="01a5c67c-b426-417e-941a-d5f82500570d" xsi:nil="true"/>
    <Project_x0020_Status xmlns="01a5c67c-b426-417e-941a-d5f82500570d" xsi:nil="true"/>
    <OfferNumber xmlns="01a5c67c-b426-417e-941a-d5f82500570d" xsi:nil="true"/>
    <JIRA_x0020_Key xmlns="01a5c67c-b426-417e-941a-d5f82500570d" xsi:nil="true"/>
    <Supporting_x0020_BGs xmlns="01a5c67c-b426-417e-941a-d5f82500570d" xsi:nil="true"/>
    <Customer_x0020_Legal_x0020_Name_x0020__x2013__x0020_ID xmlns="01a5c67c-b426-417e-941a-d5f82500570d" xsi:nil="true"/>
    <NSW_Product_Hierarchy xmlns="01a5c67c-b426-417e-941a-d5f82500570d" xsi:nil="true"/>
    <f9db9b29b92243b798a70cd982ce3686 xmlns="01a5c67c-b426-417e-941a-d5f82500570d">
      <Terms xmlns="http://schemas.microsoft.com/office/infopath/2007/PartnerControls"/>
    </f9db9b29b92243b798a70cd982ce3686>
    <CO_x0020_Hierarchy xmlns="01a5c67c-b426-417e-941a-d5f82500570d" xsi:nil="true"/>
    <Lead_x0020_BG xmlns="01a5c67c-b426-417e-941a-d5f82500570d" xsi:nil="true"/>
    <Project_x0020_Departments xmlns="01a5c67c-b426-417e-941a-d5f82500570d" xsi:nil="true"/>
    <HideFromDelve xmlns="71c5aaf6-e6ce-465b-b873-5148d2a4c105">false</HideFromDelve>
    <ERP_x0020_WBSs xmlns="01a5c67c-b426-417e-941a-d5f82500570d" xsi:nil="true"/>
    <Project_x0020_Classification xmlns="01a5c67c-b426-417e-941a-d5f82500570d" xsi:nil="true"/>
    <Project_x0020_ID xmlns="01a5c67c-b426-417e-941a-d5f82500570d" xsi:nil="true"/>
    <n849796ea631496db0b34ca86b34a889 xmlns="01a5c67c-b426-417e-941a-d5f82500570d">
      <Terms xmlns="http://schemas.microsoft.com/office/infopath/2007/PartnerControls"/>
    </n849796ea631496db0b34ca86b34a889>
    <Project_x0020_Name xmlns="01a5c67c-b426-417e-941a-d5f82500570d" xsi:nil="true"/>
    <Execution_x0020_Country xmlns="01a5c67c-b426-417e-941a-d5f82500570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SharedContentType xmlns="Microsoft.SharePoint.Taxonomy.ContentTypeSync" SourceId="34c87397-5fc1-491e-85e7-d6110dbe9cbd" ContentTypeId="0x0101" PreviousValue="false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80FC73BF-0566-4807-9125-52C468DA4ED9}"/>
</file>

<file path=customXml/itemProps2.xml><?xml version="1.0" encoding="utf-8"?>
<ds:datastoreItem xmlns:ds="http://schemas.openxmlformats.org/officeDocument/2006/customXml" ds:itemID="{A94E0F76-C2A9-445A-B663-F4638E64C47B}">
  <ds:schemaRefs>
    <ds:schemaRef ds:uri="http://schemas.microsoft.com/office/2006/metadata/properties"/>
    <ds:schemaRef ds:uri="http://schemas.microsoft.com/office/infopath/2007/PartnerControls"/>
    <ds:schemaRef ds:uri="e1396ef5-3aa7-4ba8-87a5-4ec9fccd6392"/>
    <ds:schemaRef ds:uri="7dcbb6c1-4eb9-49f2-b5dc-8a4c373f7fd8"/>
  </ds:schemaRefs>
</ds:datastoreItem>
</file>

<file path=customXml/itemProps3.xml><?xml version="1.0" encoding="utf-8"?>
<ds:datastoreItem xmlns:ds="http://schemas.openxmlformats.org/officeDocument/2006/customXml" ds:itemID="{1FF1284A-BF69-4878-B8AB-742EA12DD5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5757AFE-0D16-4EEC-97AB-58B11F305719}"/>
</file>

<file path=customXml/itemProps5.xml><?xml version="1.0" encoding="utf-8"?>
<ds:datastoreItem xmlns:ds="http://schemas.openxmlformats.org/officeDocument/2006/customXml" ds:itemID="{5621998D-463E-4E4B-B8D8-74F19A995E10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37E1AD8C-DE22-4106-B1FD-346F71E6DD4D}"/>
</file>

<file path=docMetadata/LabelInfo.xml><?xml version="1.0" encoding="utf-8"?>
<clbl:labelList xmlns:clbl="http://schemas.microsoft.com/office/2020/mipLabelMetadata">
  <clbl:label id="{5d471751-9675-428d-917b-70f44f9630b0}" enabled="0" method="" siteId="{5d471751-9675-428d-917b-70f44f9630b0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Altice_GCP_NOrC25_DEV_Cluster_Deployment_Validation.dotx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VenkataSudhakar Gubbala(EXT-Nokia)</dc:creator>
  <keywords/>
  <lastModifiedBy>Venkatasudhakar Gubbala (EXT-Nokia)</lastModifiedBy>
  <revision>238</revision>
  <lastPrinted>2025-06-10T15:01:00.0000000Z</lastPrinted>
  <dcterms:created xsi:type="dcterms:W3CDTF">2026-04-07T04:10:00.0000000Z</dcterms:created>
  <dcterms:modified xsi:type="dcterms:W3CDTF">2026-05-05T14:28:59.2771928Z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8ecf011c-8444-444f-8e3c-b766594145ed</vt:lpwstr>
  </property>
  <property fmtid="{D5CDD505-2E9C-101B-9397-08002B2CF9AE}" pid="3" name="ContentTypeId">
    <vt:lpwstr>0x01010099EBE6610E36244ABC177A98A242D2CE00880C3103812C8746BD6CFBF7EC44E82D</vt:lpwstr>
  </property>
  <property fmtid="{D5CDD505-2E9C-101B-9397-08002B2CF9AE}" pid="4" name="_dlc_DocIdItemGuid">
    <vt:lpwstr>bb342893-a01a-4ba3-bba5-96627961505d</vt:lpwstr>
  </property>
  <property fmtid="{D5CDD505-2E9C-101B-9397-08002B2CF9AE}" pid="5" name="MediaServiceImageTags">
    <vt:lpwstr/>
  </property>
  <property fmtid="{D5CDD505-2E9C-101B-9397-08002B2CF9AE}" pid="6" name="DocSet_Metadata">
    <vt:lpwstr/>
  </property>
  <property fmtid="{D5CDD505-2E9C-101B-9397-08002B2CF9AE}" pid="7" name="Artifact_x0020_Metadata">
    <vt:lpwstr/>
  </property>
  <property fmtid="{D5CDD505-2E9C-101B-9397-08002B2CF9AE}" pid="8" name="Artifact Metadata">
    <vt:lpwstr/>
  </property>
</Properties>
</file>